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25B3A1" w14:textId="77777777" w:rsidR="00980838" w:rsidRPr="004411DF" w:rsidRDefault="008D41BA" w:rsidP="008D41BA">
      <w:pPr>
        <w:tabs>
          <w:tab w:val="center" w:pos="648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58240" behindDoc="0" locked="0" layoutInCell="1" allowOverlap="1" wp14:anchorId="36AD3782" wp14:editId="2E3758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55420" cy="1143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ab/>
      </w:r>
      <w:r w:rsidRPr="004411DF">
        <w:rPr>
          <w:rFonts w:ascii="Times New Roman" w:hAnsi="Times New Roman" w:cs="Times New Roman"/>
          <w:sz w:val="24"/>
          <w:szCs w:val="24"/>
          <w:lang w:val="en-US"/>
        </w:rPr>
        <w:t>TRƯỜNG ĐẠI HỌC KHOA HỌC TỰ NHIÊN TP.HCM</w:t>
      </w:r>
      <w:r w:rsidRPr="004411D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F68F2F2" w14:textId="77777777" w:rsidR="008D41BA" w:rsidRPr="004411DF" w:rsidRDefault="008D41BA" w:rsidP="008D41BA">
      <w:pPr>
        <w:tabs>
          <w:tab w:val="center" w:pos="64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4411DF">
        <w:rPr>
          <w:rFonts w:ascii="Times New Roman" w:hAnsi="Times New Roman" w:cs="Times New Roman"/>
          <w:sz w:val="24"/>
          <w:szCs w:val="24"/>
          <w:lang w:val="en-US"/>
        </w:rPr>
        <w:tab/>
        <w:t>KHOA CÔNG NGHỆ THÔNG TIN</w:t>
      </w:r>
    </w:p>
    <w:p w14:paraId="483CDE05" w14:textId="3DA5FA32" w:rsidR="008D41BA" w:rsidRDefault="008D41BA" w:rsidP="008D41BA">
      <w:pPr>
        <w:tabs>
          <w:tab w:val="center" w:pos="6480"/>
        </w:tabs>
        <w:rPr>
          <w:rFonts w:ascii="Times New Roman" w:hAnsi="Times New Roman" w:cs="Times New Roman"/>
          <w:lang w:val="en-US"/>
        </w:rPr>
      </w:pPr>
      <w:r w:rsidRPr="004411DF">
        <w:rPr>
          <w:rFonts w:ascii="Times New Roman" w:hAnsi="Times New Roman" w:cs="Times New Roman"/>
          <w:sz w:val="24"/>
          <w:szCs w:val="24"/>
          <w:lang w:val="en-US"/>
        </w:rPr>
        <w:tab/>
        <w:t xml:space="preserve">MÔN: </w:t>
      </w:r>
      <w:r w:rsidR="00F916A1" w:rsidRPr="00F916A1">
        <w:rPr>
          <w:rFonts w:ascii="Times New Roman" w:hAnsi="Times New Roman" w:cs="Times New Roman"/>
          <w:b/>
          <w:sz w:val="24"/>
          <w:szCs w:val="24"/>
          <w:lang w:val="en-US"/>
        </w:rPr>
        <w:t>HỆ ĐIỀU HÀNH</w:t>
      </w:r>
    </w:p>
    <w:p w14:paraId="621E30D1" w14:textId="77777777" w:rsidR="004411DF" w:rsidRDefault="004411DF">
      <w:pPr>
        <w:rPr>
          <w:rFonts w:ascii="Times New Roman" w:hAnsi="Times New Roman" w:cs="Times New Roman"/>
          <w:lang w:val="en-US"/>
        </w:rPr>
      </w:pPr>
    </w:p>
    <w:p w14:paraId="3B43BB4F" w14:textId="77777777" w:rsidR="004411DF" w:rsidRDefault="004411DF">
      <w:pPr>
        <w:rPr>
          <w:rFonts w:ascii="Times New Roman" w:hAnsi="Times New Roman" w:cs="Times New Roman"/>
          <w:lang w:val="en-US"/>
        </w:rPr>
      </w:pPr>
    </w:p>
    <w:p w14:paraId="3075A96E" w14:textId="780210CF" w:rsidR="004411DF" w:rsidRDefault="009F76A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382024" wp14:editId="04DD5DFB">
                <wp:simplePos x="0" y="0"/>
                <wp:positionH relativeFrom="margin">
                  <wp:posOffset>1677035</wp:posOffset>
                </wp:positionH>
                <wp:positionV relativeFrom="paragraph">
                  <wp:posOffset>4142990</wp:posOffset>
                </wp:positionV>
                <wp:extent cx="2590800" cy="1072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107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0B37F5" w14:textId="5E793DF5" w:rsidR="009C2D95" w:rsidRDefault="009C2D95" w:rsidP="009745E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175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GVHD: </w:t>
                            </w:r>
                            <w:r w:rsidRPr="00F916A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Trần Trung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Dung</w:t>
                            </w:r>
                          </w:p>
                          <w:p w14:paraId="6C4AD2DE" w14:textId="621CF0E3" w:rsidR="009C2D95" w:rsidRPr="002F37AF" w:rsidRDefault="009C2D95" w:rsidP="009745E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F37A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Lê Giang Thanh</w:t>
                            </w:r>
                          </w:p>
                          <w:p w14:paraId="0B5225AF" w14:textId="0578DE87" w:rsidR="009C2D95" w:rsidRPr="002F37AF" w:rsidRDefault="009C2D95" w:rsidP="009745E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F37A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Lê Quốc Hòa</w:t>
                            </w:r>
                          </w:p>
                          <w:p w14:paraId="716CE15A" w14:textId="77777777" w:rsidR="009C2D95" w:rsidRPr="00C71757" w:rsidRDefault="009C2D95" w:rsidP="009745E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E6EBD12" w14:textId="77777777" w:rsidR="009C2D95" w:rsidRDefault="009C2D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38202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32.05pt;margin-top:326.2pt;width:204pt;height:84.4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" fillcolor="white [3201]" stroked="f" strokeweight=".5pt">
                <v:textbox>
                  <w:txbxContent>
                    <w:p w14:paraId="790B37F5" w14:textId="5E793DF5" w:rsidR="009C2D95" w:rsidRDefault="009C2D95" w:rsidP="009745E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C71757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GVHD: </w:t>
                      </w:r>
                      <w:r w:rsidRPr="00F916A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Trần Trung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 xml:space="preserve"> Dung</w:t>
                      </w:r>
                    </w:p>
                    <w:p w14:paraId="6C4AD2DE" w14:textId="621CF0E3" w:rsidR="009C2D95" w:rsidRPr="002F37AF" w:rsidRDefault="009C2D95" w:rsidP="009745E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2F37A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Lê Giang Thanh</w:t>
                      </w:r>
                    </w:p>
                    <w:p w14:paraId="0B5225AF" w14:textId="0578DE87" w:rsidR="009C2D95" w:rsidRPr="002F37AF" w:rsidRDefault="009C2D95" w:rsidP="009745E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2F37A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Lê Quốc Hòa</w:t>
                      </w:r>
                    </w:p>
                    <w:p w14:paraId="716CE15A" w14:textId="77777777" w:rsidR="009C2D95" w:rsidRPr="00C71757" w:rsidRDefault="009C2D95" w:rsidP="009745EF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  <w:p w14:paraId="3E6EBD12" w14:textId="77777777" w:rsidR="009C2D95" w:rsidRDefault="009C2D95"/>
                  </w:txbxContent>
                </v:textbox>
                <w10:wrap anchorx="margin"/>
              </v:shape>
            </w:pict>
          </mc:Fallback>
        </mc:AlternateContent>
      </w:r>
      <w:r w:rsidR="002F37AF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886EA8" wp14:editId="6389DDE0">
                <wp:simplePos x="0" y="0"/>
                <wp:positionH relativeFrom="margin">
                  <wp:posOffset>1677670</wp:posOffset>
                </wp:positionH>
                <wp:positionV relativeFrom="paragraph">
                  <wp:posOffset>5831125</wp:posOffset>
                </wp:positionV>
                <wp:extent cx="2590800" cy="604299"/>
                <wp:effectExtent l="0" t="0" r="0" b="57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604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F9A3DD" w14:textId="77777777" w:rsidR="009C2D95" w:rsidRDefault="009C2D95" w:rsidP="009745E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Thực hiện: </w:t>
                            </w:r>
                            <w:r w:rsidRPr="00F916A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Huỳnh Kim Ninh</w:t>
                            </w:r>
                          </w:p>
                          <w:p w14:paraId="4110D8D6" w14:textId="55B0E979" w:rsidR="009C2D95" w:rsidRPr="00F916A1" w:rsidRDefault="009C2D95" w:rsidP="009745E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916A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1612484</w:t>
                            </w:r>
                          </w:p>
                          <w:p w14:paraId="3E5B6CDF" w14:textId="77777777" w:rsidR="009C2D95" w:rsidRDefault="009C2D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86EA8" id="Text Box 5" o:spid="_x0000_s1027" type="#_x0000_t202" style="position:absolute;margin-left:132.1pt;margin-top:459.15pt;width:204pt;height:47.6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" fillcolor="white [3201]" stroked="f" strokeweight=".5pt">
                <v:textbox>
                  <w:txbxContent>
                    <w:p w14:paraId="7EF9A3DD" w14:textId="77777777" w:rsidR="009C2D95" w:rsidRDefault="009C2D95" w:rsidP="009745EF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Thực hiện: </w:t>
                      </w:r>
                      <w:r w:rsidRPr="00F916A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Huỳnh Kim Ninh</w:t>
                      </w:r>
                    </w:p>
                    <w:p w14:paraId="4110D8D6" w14:textId="55B0E979" w:rsidR="009C2D95" w:rsidRPr="00F916A1" w:rsidRDefault="009C2D95" w:rsidP="009745E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916A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1612484</w:t>
                      </w:r>
                    </w:p>
                    <w:p w14:paraId="3E5B6CDF" w14:textId="77777777" w:rsidR="009C2D95" w:rsidRDefault="009C2D95"/>
                  </w:txbxContent>
                </v:textbox>
                <w10:wrap anchorx="margin"/>
              </v:shape>
            </w:pict>
          </mc:Fallback>
        </mc:AlternateContent>
      </w:r>
      <w:r w:rsidR="002F37AF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6B496E" wp14:editId="6185BFB1">
                <wp:simplePos x="0" y="0"/>
                <wp:positionH relativeFrom="margin">
                  <wp:posOffset>302400</wp:posOffset>
                </wp:positionH>
                <wp:positionV relativeFrom="paragraph">
                  <wp:posOffset>666235</wp:posOffset>
                </wp:positionV>
                <wp:extent cx="5319422" cy="3175200"/>
                <wp:effectExtent l="0" t="0" r="0" b="63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9422" cy="317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BC93A3" w14:textId="57ACAA62" w:rsidR="009C2D95" w:rsidRPr="00C71757" w:rsidRDefault="009C2D95" w:rsidP="00C717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72"/>
                                <w:szCs w:val="96"/>
                                <w:lang w:val="en-US"/>
                              </w:rPr>
                              <w:t>BÁO CÁO</w:t>
                            </w:r>
                          </w:p>
                          <w:p w14:paraId="45788C09" w14:textId="02AF94A6" w:rsidR="009C2D95" w:rsidRPr="00C71757" w:rsidRDefault="009C2D95" w:rsidP="00C717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96"/>
                                <w:szCs w:val="96"/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b/>
                                  <w:color w:val="4472C4" w:themeColor="accent1"/>
                                  <w:sz w:val="96"/>
                                  <w:szCs w:val="28"/>
                                  <w:lang w:val="en-US"/>
                                </w:rPr>
                                <w:alias w:val="Title"/>
                                <w:tag w:val=""/>
                                <w:id w:val="-1405138907"/>
                                <w:placeholder>
                                  <w:docPart w:val="B1A93968710E4F6080F5E5395E7B8D43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4472C4" w:themeColor="accent1"/>
                                    <w:sz w:val="96"/>
                                    <w:szCs w:val="28"/>
                                    <w:lang w:val="en-US"/>
                                  </w:rPr>
                                  <w:t>Đồ án 2 Systemcall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B496E" id="Text Box 2" o:spid="_x0000_s1028" type="#_x0000_t202" style="position:absolute;margin-left:23.8pt;margin-top:52.45pt;width:418.85pt;height:250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" fillcolor="white [3201]" stroked="f" strokeweight=".5pt">
                <v:textbox>
                  <w:txbxContent>
                    <w:p w14:paraId="08BC93A3" w14:textId="57ACAA62" w:rsidR="009C2D95" w:rsidRPr="00C71757" w:rsidRDefault="009C2D95" w:rsidP="00C71757">
                      <w:pPr>
                        <w:jc w:val="center"/>
                        <w:rPr>
                          <w:rFonts w:ascii="Times New Roman" w:hAnsi="Times New Roman" w:cs="Times New Roman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72"/>
                          <w:szCs w:val="96"/>
                          <w:lang w:val="en-US"/>
                        </w:rPr>
                        <w:t>BÁO CÁO</w:t>
                      </w:r>
                    </w:p>
                    <w:p w14:paraId="45788C09" w14:textId="02AF94A6" w:rsidR="009C2D95" w:rsidRPr="00C71757" w:rsidRDefault="009C2D95" w:rsidP="00C7175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96"/>
                          <w:szCs w:val="96"/>
                          <w:lang w:val="en-US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b/>
                            <w:color w:val="4472C4" w:themeColor="accent1"/>
                            <w:sz w:val="96"/>
                            <w:szCs w:val="28"/>
                            <w:lang w:val="en-US"/>
                          </w:rPr>
                          <w:alias w:val="Title"/>
                          <w:tag w:val=""/>
                          <w:id w:val="-1405138907"/>
                          <w:placeholder>
                            <w:docPart w:val="B1A93968710E4F6080F5E5395E7B8D43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="Times New Roman" w:hAnsi="Times New Roman" w:cs="Times New Roman"/>
                              <w:b/>
                              <w:color w:val="4472C4" w:themeColor="accent1"/>
                              <w:sz w:val="96"/>
                              <w:szCs w:val="28"/>
                              <w:lang w:val="en-US"/>
                            </w:rPr>
                            <w:t>Đồ án 2 Systemcall</w:t>
                          </w:r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 w:rsidR="004411DF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4344D3" wp14:editId="3BB43A47">
                <wp:simplePos x="0" y="0"/>
                <wp:positionH relativeFrom="margin">
                  <wp:align>center</wp:align>
                </wp:positionH>
                <wp:positionV relativeFrom="margin">
                  <wp:posOffset>8239125</wp:posOffset>
                </wp:positionV>
                <wp:extent cx="2133600" cy="304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A7C182" w14:textId="3CEA7851" w:rsidR="009C2D95" w:rsidRPr="00717CE5" w:rsidRDefault="009C2D95" w:rsidP="004411D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17C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TP.HCM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  <w:r w:rsidRPr="00717C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TIME  \@ "dd/MM/yyyy h:mm am/pm" 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06/12/2018 7:06 CH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4344D3" id="Text Box 3" o:spid="_x0000_s1029" type="#_x0000_t202" style="position:absolute;margin-left:0;margin-top:648.75pt;width:168pt;height:24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" fillcolor="white [3201]" stroked="f" strokeweight=".5pt">
                <v:textbox>
                  <w:txbxContent>
                    <w:p w14:paraId="0BA7C182" w14:textId="3CEA7851" w:rsidR="009C2D95" w:rsidRPr="00717CE5" w:rsidRDefault="009C2D95" w:rsidP="004411D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17CE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TP.HCM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,</w:t>
                      </w:r>
                      <w:r w:rsidRPr="00717CE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TIME  \@ "dd/MM/yyyy h:mm am/pm" </w:instrTex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06/12/2018 7:06 CH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4411DF">
        <w:rPr>
          <w:rFonts w:ascii="Times New Roman" w:hAnsi="Times New Roman" w:cs="Times New Roman"/>
          <w:lang w:val="en-US"/>
        </w:rPr>
        <w:br w:type="page"/>
      </w:r>
    </w:p>
    <w:p w14:paraId="258192BC" w14:textId="77777777" w:rsidR="005D46AF" w:rsidRDefault="005D46AF">
      <w:pPr>
        <w:rPr>
          <w:rFonts w:ascii="Times New Roman" w:hAnsi="Times New Roman" w:cs="Times New Roman"/>
          <w:lang w:val="en-US"/>
        </w:rPr>
        <w:sectPr w:rsidR="005D46AF" w:rsidSect="008634C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CF1B1BC" w14:textId="78EFE06C" w:rsidR="004411DF" w:rsidRDefault="004411DF">
      <w:pPr>
        <w:rPr>
          <w:rFonts w:ascii="Times New Roman" w:hAnsi="Times New Roman" w:cs="Times New Roman"/>
          <w:lang w:val="en-US"/>
        </w:rPr>
      </w:pPr>
    </w:p>
    <w:p w14:paraId="4F3C4BCB" w14:textId="77777777" w:rsidR="00712DBE" w:rsidRDefault="00712DBE">
      <w:pPr>
        <w:pStyle w:val="TOC3"/>
        <w:ind w:left="446"/>
      </w:pP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vi-VN"/>
        </w:rPr>
        <w:id w:val="21254171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34840F" w14:textId="77777777" w:rsidR="006270E8" w:rsidRPr="008634C1" w:rsidRDefault="001D7B35">
          <w:pPr>
            <w:pStyle w:val="TOCHeading"/>
            <w:rPr>
              <w:noProof/>
              <w:lang w:val="vi-VN"/>
            </w:rPr>
          </w:pPr>
          <w:r w:rsidRPr="008634C1">
            <w:rPr>
              <w:noProof/>
              <w:lang w:val="vi-VN"/>
            </w:rPr>
            <w:t>Mục lục</w:t>
          </w:r>
          <w:bookmarkStart w:id="0" w:name="_GoBack"/>
          <w:bookmarkEnd w:id="0"/>
        </w:p>
        <w:p w14:paraId="5D3D4FEA" w14:textId="3A26A2E5" w:rsidR="006D2E24" w:rsidRDefault="006270E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lang w:eastAsia="vi-VN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1888772" w:history="1">
            <w:r w:rsidR="006D2E24" w:rsidRPr="00624E3C">
              <w:rPr>
                <w:rStyle w:val="Hyperlink"/>
                <w:rFonts w:ascii="Times New Roman" w:hAnsi="Times New Roman" w:cs="Times New Roman"/>
                <w:lang w:val="en-US"/>
              </w:rPr>
              <w:t>1.</w:t>
            </w:r>
            <w:r w:rsidR="006D2E24">
              <w:rPr>
                <w:rFonts w:eastAsiaTheme="minorEastAsia"/>
                <w:lang w:eastAsia="vi-VN"/>
              </w:rPr>
              <w:tab/>
            </w:r>
            <w:r w:rsidR="006D2E24" w:rsidRPr="00624E3C">
              <w:rPr>
                <w:rStyle w:val="Hyperlink"/>
                <w:lang w:val="en-US"/>
              </w:rPr>
              <w:t>Môi trường thực hiện</w:t>
            </w:r>
            <w:r w:rsidR="006D2E24">
              <w:rPr>
                <w:webHidden/>
              </w:rPr>
              <w:tab/>
            </w:r>
            <w:r w:rsidR="006D2E24">
              <w:rPr>
                <w:webHidden/>
              </w:rPr>
              <w:fldChar w:fldCharType="begin"/>
            </w:r>
            <w:r w:rsidR="006D2E24">
              <w:rPr>
                <w:webHidden/>
              </w:rPr>
              <w:instrText xml:space="preserve"> PAGEREF _Toc531888772 \h </w:instrText>
            </w:r>
            <w:r w:rsidR="006D2E24">
              <w:rPr>
                <w:webHidden/>
              </w:rPr>
            </w:r>
            <w:r w:rsidR="006D2E24">
              <w:rPr>
                <w:webHidden/>
              </w:rPr>
              <w:fldChar w:fldCharType="separate"/>
            </w:r>
            <w:r w:rsidR="006D2E24">
              <w:rPr>
                <w:webHidden/>
              </w:rPr>
              <w:t>3</w:t>
            </w:r>
            <w:r w:rsidR="006D2E24">
              <w:rPr>
                <w:webHidden/>
              </w:rPr>
              <w:fldChar w:fldCharType="end"/>
            </w:r>
          </w:hyperlink>
        </w:p>
        <w:p w14:paraId="142FA545" w14:textId="1DCCD298" w:rsidR="006D2E24" w:rsidRDefault="006D2E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lang w:eastAsia="vi-VN"/>
            </w:rPr>
          </w:pPr>
          <w:hyperlink w:anchor="_Toc531888773" w:history="1">
            <w:r w:rsidRPr="00624E3C">
              <w:rPr>
                <w:rStyle w:val="Hyperlink"/>
                <w:rFonts w:ascii="Times New Roman" w:hAnsi="Times New Roman" w:cs="Times New Roman"/>
                <w:lang w:val="en-US"/>
              </w:rPr>
              <w:t>2.</w:t>
            </w:r>
            <w:r>
              <w:rPr>
                <w:rFonts w:eastAsiaTheme="minorEastAsia"/>
                <w:lang w:eastAsia="vi-VN"/>
              </w:rPr>
              <w:tab/>
            </w:r>
            <w:r w:rsidRPr="00624E3C">
              <w:rPr>
                <w:rStyle w:val="Hyperlink"/>
                <w:lang w:val="en-US"/>
              </w:rPr>
              <w:t>Tải mã nguồn linux-kernel (4.14.81)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_Toc531888773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2E3F2B4" w14:textId="49161117" w:rsidR="006D2E24" w:rsidRDefault="006D2E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lang w:eastAsia="vi-VN"/>
            </w:rPr>
          </w:pPr>
          <w:hyperlink w:anchor="_Toc531888774" w:history="1">
            <w:r w:rsidRPr="00624E3C">
              <w:rPr>
                <w:rStyle w:val="Hyperlink"/>
                <w:rFonts w:ascii="Times New Roman" w:hAnsi="Times New Roman" w:cs="Times New Roman"/>
                <w:lang w:val="en-US"/>
              </w:rPr>
              <w:t>3.</w:t>
            </w:r>
            <w:r>
              <w:rPr>
                <w:rFonts w:eastAsiaTheme="minorEastAsia"/>
                <w:lang w:eastAsia="vi-VN"/>
              </w:rPr>
              <w:tab/>
            </w:r>
            <w:r w:rsidRPr="00624E3C">
              <w:rPr>
                <w:rStyle w:val="Hyperlink"/>
                <w:lang w:val="en-US"/>
              </w:rPr>
              <w:t>Cài đặt syscall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_Toc531888774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DE2A46D" w14:textId="02A6368A" w:rsidR="006D2E24" w:rsidRDefault="006D2E2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531888775" w:history="1">
            <w:r w:rsidRPr="00624E3C">
              <w:rPr>
                <w:rStyle w:val="Hyperlink"/>
                <w:noProof/>
              </w:rPr>
              <w:t>3.1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24E3C">
              <w:rPr>
                <w:rStyle w:val="Hyperlink"/>
                <w:noProof/>
              </w:rPr>
              <w:t>Chuẩn bị mã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_Toc531888775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ADCE9" w14:textId="29254466" w:rsidR="006D2E24" w:rsidRDefault="006D2E2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531888776" w:history="1">
            <w:r w:rsidRPr="00624E3C">
              <w:rPr>
                <w:rStyle w:val="Hyperlink"/>
                <w:rFonts w:cstheme="minorHAnsi"/>
                <w:noProof/>
              </w:rPr>
              <w:t>3.2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24E3C">
              <w:rPr>
                <w:rStyle w:val="Hyperlink"/>
                <w:noProof/>
              </w:rPr>
              <w:t>Biên dịch mã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_Toc531888776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9DC64" w14:textId="3D7CD235" w:rsidR="006D2E24" w:rsidRDefault="006D2E2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531888777" w:history="1">
            <w:r w:rsidRPr="00624E3C">
              <w:rPr>
                <w:rStyle w:val="Hyperlink"/>
                <w:rFonts w:cstheme="minorHAnsi"/>
                <w:noProof/>
              </w:rPr>
              <w:t>3.3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24E3C">
              <w:rPr>
                <w:rStyle w:val="Hyperlink"/>
                <w:noProof/>
              </w:rPr>
              <w:t>Kiểm tra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_Toc531888777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8CB02" w14:textId="5557B49D" w:rsidR="006D2E24" w:rsidRDefault="006D2E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lang w:eastAsia="vi-VN"/>
            </w:rPr>
          </w:pPr>
          <w:hyperlink w:anchor="_Toc531888778" w:history="1">
            <w:r w:rsidRPr="00624E3C">
              <w:rPr>
                <w:rStyle w:val="Hyperlink"/>
                <w:rFonts w:ascii="Times New Roman" w:hAnsi="Times New Roman" w:cs="Times New Roman"/>
                <w:lang w:val="en-US"/>
              </w:rPr>
              <w:t>4.</w:t>
            </w:r>
            <w:r>
              <w:rPr>
                <w:rFonts w:eastAsiaTheme="minorEastAsia"/>
                <w:lang w:eastAsia="vi-VN"/>
              </w:rPr>
              <w:tab/>
            </w:r>
            <w:r w:rsidRPr="00624E3C">
              <w:rPr>
                <w:rStyle w:val="Hyperlink"/>
                <w:lang w:val="en-US"/>
              </w:rPr>
              <w:t>Hook 2 syscall open và write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_Toc531888778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9F0EE09" w14:textId="11BC868F" w:rsidR="006D2E24" w:rsidRDefault="006D2E2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531888779" w:history="1">
            <w:r w:rsidRPr="00624E3C">
              <w:rPr>
                <w:rStyle w:val="Hyperlink"/>
                <w:noProof/>
              </w:rPr>
              <w:t>4.1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24E3C">
              <w:rPr>
                <w:rStyle w:val="Hyperlink"/>
                <w:noProof/>
              </w:rPr>
              <w:t>Chuẩn bị mã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_Toc531888779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88EBC" w14:textId="441C040D" w:rsidR="006D2E24" w:rsidRDefault="006D2E2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531888780" w:history="1">
            <w:r w:rsidRPr="00624E3C">
              <w:rPr>
                <w:rStyle w:val="Hyperlink"/>
                <w:noProof/>
              </w:rPr>
              <w:t>4.2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24E3C">
              <w:rPr>
                <w:rStyle w:val="Hyperlink"/>
                <w:noProof/>
              </w:rPr>
              <w:t>Cài đặt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_Toc531888780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8965E" w14:textId="2D02B19C" w:rsidR="006D2E24" w:rsidRDefault="006D2E2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531888781" w:history="1">
            <w:r w:rsidRPr="00624E3C">
              <w:rPr>
                <w:rStyle w:val="Hyperlink"/>
                <w:noProof/>
              </w:rPr>
              <w:t>4.3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24E3C">
              <w:rPr>
                <w:rStyle w:val="Hyperlink"/>
                <w:noProof/>
              </w:rPr>
              <w:t>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_Toc531888781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D6659" w14:textId="492DACE3" w:rsidR="006D2E24" w:rsidRDefault="006D2E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lang w:eastAsia="vi-VN"/>
            </w:rPr>
          </w:pPr>
          <w:hyperlink w:anchor="_Toc531888782" w:history="1">
            <w:r w:rsidRPr="00624E3C">
              <w:rPr>
                <w:rStyle w:val="Hyperlink"/>
                <w:rFonts w:ascii="Times New Roman" w:hAnsi="Times New Roman" w:cs="Times New Roman"/>
                <w:lang w:val="en-US"/>
              </w:rPr>
              <w:t>5.</w:t>
            </w:r>
            <w:r>
              <w:rPr>
                <w:rFonts w:eastAsiaTheme="minorEastAsia"/>
                <w:lang w:eastAsia="vi-VN"/>
              </w:rPr>
              <w:tab/>
            </w:r>
            <w:r w:rsidRPr="00624E3C">
              <w:rPr>
                <w:rStyle w:val="Hyperlink"/>
                <w:lang w:val="en-US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_Toc531888782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DA3388C" w14:textId="3016295B" w:rsidR="006270E8" w:rsidRDefault="006270E8">
          <w:r>
            <w:rPr>
              <w:b/>
              <w:bCs/>
            </w:rPr>
            <w:fldChar w:fldCharType="end"/>
          </w:r>
        </w:p>
      </w:sdtContent>
    </w:sdt>
    <w:p w14:paraId="69BD25F4" w14:textId="77777777" w:rsidR="004411DF" w:rsidRDefault="004411D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16D18223" w14:textId="0AA7BD35" w:rsidR="002F37AF" w:rsidRDefault="002F37AF" w:rsidP="007B5511">
      <w:pPr>
        <w:pStyle w:val="Heading1"/>
        <w:numPr>
          <w:ilvl w:val="0"/>
          <w:numId w:val="4"/>
        </w:numPr>
        <w:spacing w:after="240"/>
        <w:rPr>
          <w:lang w:val="en-US"/>
        </w:rPr>
      </w:pPr>
      <w:bookmarkStart w:id="1" w:name="_Toc531888772"/>
      <w:r>
        <w:rPr>
          <w:lang w:val="en-US"/>
        </w:rPr>
        <w:t>Môi trường thực hiện</w:t>
      </w:r>
      <w:bookmarkEnd w:id="1"/>
    </w:p>
    <w:p w14:paraId="0CF427EA" w14:textId="23C118CE" w:rsidR="002F37AF" w:rsidRPr="007B5511" w:rsidRDefault="002F37AF" w:rsidP="007B5511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 w:rsidRPr="007B5511">
        <w:rPr>
          <w:sz w:val="24"/>
          <w:szCs w:val="24"/>
          <w:lang w:val="en-US"/>
        </w:rPr>
        <w:t>Hệ điều hành Ubuntu 16.04.5 Xenial</w:t>
      </w:r>
      <w:r w:rsidR="00AD4D89" w:rsidRPr="007B5511">
        <w:rPr>
          <w:sz w:val="24"/>
          <w:szCs w:val="24"/>
          <w:lang w:val="en-US"/>
        </w:rPr>
        <w:t xml:space="preserve"> – 64 bit</w:t>
      </w:r>
    </w:p>
    <w:p w14:paraId="3AD74CC1" w14:textId="2EBA807A" w:rsidR="002F37AF" w:rsidRDefault="002F37AF" w:rsidP="007B5511">
      <w:pPr>
        <w:pStyle w:val="ListParagraph"/>
        <w:numPr>
          <w:ilvl w:val="0"/>
          <w:numId w:val="13"/>
        </w:numPr>
        <w:rPr>
          <w:lang w:val="en-US"/>
        </w:rPr>
      </w:pPr>
      <w:r w:rsidRPr="007B5511">
        <w:rPr>
          <w:lang w:val="en-US"/>
        </w:rPr>
        <w:t xml:space="preserve">Phiên bản kernel: </w:t>
      </w:r>
      <w:hyperlink r:id="rId15" w:history="1">
        <w:r w:rsidRPr="007B5511">
          <w:rPr>
            <w:rStyle w:val="Hyperlink"/>
            <w:lang w:val="en-US"/>
          </w:rPr>
          <w:t>4.14.81</w:t>
        </w:r>
      </w:hyperlink>
    </w:p>
    <w:p w14:paraId="43DF9845" w14:textId="3DD7EEF6" w:rsidR="007B5511" w:rsidRPr="007B5511" w:rsidRDefault="007B5511" w:rsidP="007B5511">
      <w:pPr>
        <w:pStyle w:val="ListParagraph"/>
        <w:numPr>
          <w:ilvl w:val="0"/>
          <w:numId w:val="13"/>
        </w:numPr>
        <w:rPr>
          <w:lang w:val="en-US"/>
        </w:rPr>
      </w:pPr>
      <w:hyperlink r:id="rId16" w:history="1">
        <w:r w:rsidRPr="007B5511">
          <w:rPr>
            <w:rStyle w:val="Hyperlink"/>
            <w:lang w:val="en-US"/>
          </w:rPr>
          <w:t>Ubuntu16.04.5 Xenial Vmware (VMDK) 64-bit</w:t>
        </w:r>
      </w:hyperlink>
    </w:p>
    <w:p w14:paraId="4ED89126" w14:textId="77777777" w:rsidR="00AD4D89" w:rsidRPr="007B5511" w:rsidRDefault="00AD4D89" w:rsidP="007B5511">
      <w:pPr>
        <w:pStyle w:val="ListParagraph"/>
        <w:numPr>
          <w:ilvl w:val="0"/>
          <w:numId w:val="13"/>
        </w:numPr>
        <w:rPr>
          <w:lang w:val="en-US"/>
        </w:rPr>
      </w:pPr>
      <w:r w:rsidRPr="007B5511">
        <w:rPr>
          <w:lang w:val="en-US"/>
        </w:rPr>
        <w:t>VMware Player</w:t>
      </w:r>
    </w:p>
    <w:p w14:paraId="27DDF01B" w14:textId="77777777" w:rsidR="00AD4D89" w:rsidRDefault="00AD4D89">
      <w:pPr>
        <w:rPr>
          <w:lang w:val="en-US"/>
        </w:rPr>
      </w:pPr>
      <w:r>
        <w:rPr>
          <w:lang w:val="en-US"/>
        </w:rPr>
        <w:br w:type="page"/>
      </w:r>
    </w:p>
    <w:p w14:paraId="4967D693" w14:textId="129C95CD" w:rsidR="00AD4D89" w:rsidRPr="0036131F" w:rsidRDefault="00AD4D89" w:rsidP="009C2D95">
      <w:pPr>
        <w:pStyle w:val="Heading1"/>
        <w:numPr>
          <w:ilvl w:val="0"/>
          <w:numId w:val="4"/>
        </w:numPr>
        <w:spacing w:after="240"/>
        <w:rPr>
          <w:sz w:val="24"/>
          <w:lang w:val="en-US"/>
        </w:rPr>
      </w:pPr>
      <w:bookmarkStart w:id="2" w:name="_Toc531888773"/>
      <w:r w:rsidRPr="009F76A1">
        <w:rPr>
          <w:lang w:val="en-US"/>
        </w:rPr>
        <w:t>Tải mã nguồn linux-kernel (4.14.81)</w:t>
      </w:r>
      <w:bookmarkEnd w:id="2"/>
    </w:p>
    <w:p w14:paraId="1C2B8323" w14:textId="0FAC4513" w:rsidR="0036131F" w:rsidRPr="0036131F" w:rsidRDefault="0036131F">
      <w:pPr>
        <w:rPr>
          <w:sz w:val="24"/>
          <w:lang w:val="en-US"/>
        </w:rPr>
      </w:pPr>
      <w:r w:rsidRPr="0036131F">
        <w:rPr>
          <w:sz w:val="24"/>
          <w:lang w:val="en-US"/>
        </w:rPr>
        <w:t xml:space="preserve">Truy cập </w:t>
      </w:r>
      <w:hyperlink r:id="rId17" w:history="1">
        <w:r w:rsidRPr="0036131F">
          <w:rPr>
            <w:rStyle w:val="Hyperlink"/>
            <w:sz w:val="24"/>
            <w:lang w:val="en-US"/>
          </w:rPr>
          <w:t>https://www.kernel.org/</w:t>
        </w:r>
      </w:hyperlink>
      <w:r w:rsidRPr="0036131F">
        <w:rPr>
          <w:sz w:val="24"/>
          <w:lang w:val="en-US"/>
        </w:rPr>
        <w:t xml:space="preserve"> và chọn phiên bản thích hợp tải về (khuyến khích chọn phiên bản mới)</w:t>
      </w:r>
    </w:p>
    <w:p w14:paraId="5EE296B5" w14:textId="1252931D" w:rsidR="0036131F" w:rsidRPr="0036131F" w:rsidRDefault="0036131F">
      <w:pPr>
        <w:rPr>
          <w:sz w:val="24"/>
          <w:lang w:val="en-US"/>
        </w:rPr>
      </w:pPr>
      <w:r w:rsidRPr="0036131F">
        <w:rPr>
          <w:sz w:val="24"/>
          <w:lang w:val="en-US"/>
        </w:rPr>
        <w:t xml:space="preserve">Hoặc tải trực tiếp từ </w:t>
      </w:r>
      <w:r w:rsidRPr="007B5511">
        <w:rPr>
          <w:b/>
          <w:sz w:val="24"/>
          <w:lang w:val="en-US"/>
        </w:rPr>
        <w:t>Terminal</w:t>
      </w:r>
      <w:r w:rsidRPr="0036131F">
        <w:rPr>
          <w:sz w:val="24"/>
          <w:lang w:val="en-US"/>
        </w:rPr>
        <w:t xml:space="preserve"> thông qua lệnh</w:t>
      </w:r>
    </w:p>
    <w:p w14:paraId="155008AB" w14:textId="77777777" w:rsidR="0036131F" w:rsidRPr="0036131F" w:rsidRDefault="0036131F">
      <w:pPr>
        <w:rPr>
          <w:rFonts w:ascii="Courier New" w:eastAsia="Times New Roman" w:hAnsi="Courier New" w:cs="Courier New"/>
          <w:i/>
          <w:noProof w:val="0"/>
          <w:sz w:val="24"/>
          <w:szCs w:val="24"/>
          <w:lang w:eastAsia="vi-VN"/>
        </w:rPr>
      </w:pPr>
      <w:r w:rsidRPr="0036131F">
        <w:rPr>
          <w:rFonts w:ascii="Courier New" w:eastAsia="Times New Roman" w:hAnsi="Courier New" w:cs="Courier New"/>
          <w:i/>
          <w:noProof w:val="0"/>
          <w:sz w:val="24"/>
          <w:szCs w:val="24"/>
          <w:lang w:eastAsia="vi-VN"/>
        </w:rPr>
        <w:t xml:space="preserve">wget </w:t>
      </w:r>
      <w:hyperlink r:id="rId18" w:history="1">
        <w:r w:rsidRPr="0036131F">
          <w:rPr>
            <w:rStyle w:val="Hyperlink"/>
            <w:rFonts w:ascii="Courier New" w:eastAsia="Times New Roman" w:hAnsi="Courier New" w:cs="Courier New"/>
            <w:i/>
            <w:noProof w:val="0"/>
            <w:sz w:val="24"/>
            <w:szCs w:val="24"/>
            <w:lang w:eastAsia="vi-VN"/>
          </w:rPr>
          <w:t>https://cdn.kernel.org/pub/linux/kernel/v4.x/linux-4.14.85.tar.xz</w:t>
        </w:r>
      </w:hyperlink>
    </w:p>
    <w:p w14:paraId="58EDCF74" w14:textId="64AD7D25" w:rsidR="0036131F" w:rsidRDefault="0036131F">
      <w:pPr>
        <w:rPr>
          <w:lang w:val="en-US"/>
        </w:rPr>
      </w:pPr>
      <w:r w:rsidRPr="007B5511">
        <w:rPr>
          <w:sz w:val="24"/>
          <w:lang w:val="en-US"/>
        </w:rPr>
        <w:t>Giải nén và copy đến thư mục /usr/src/:</w:t>
      </w:r>
    </w:p>
    <w:p w14:paraId="6EA6F158" w14:textId="05EA8ECE" w:rsidR="0036131F" w:rsidRDefault="0036131F">
      <w:pPr>
        <w:rPr>
          <w:rStyle w:val="Emphasis"/>
          <w:rFonts w:ascii="Courier New" w:hAnsi="Courier New" w:cs="Courier New"/>
          <w:spacing w:val="-1"/>
        </w:rPr>
      </w:pPr>
      <w:r>
        <w:rPr>
          <w:rStyle w:val="Emphasis"/>
          <w:rFonts w:ascii="Courier New" w:hAnsi="Courier New" w:cs="Courier New"/>
          <w:spacing w:val="-1"/>
        </w:rPr>
        <w:t>sudo tar -xvf linux-4.1</w:t>
      </w:r>
      <w:r>
        <w:rPr>
          <w:rStyle w:val="Emphasis"/>
          <w:rFonts w:ascii="Courier New" w:hAnsi="Courier New" w:cs="Courier New"/>
          <w:spacing w:val="-1"/>
          <w:lang w:val="en-US"/>
        </w:rPr>
        <w:t>4</w:t>
      </w:r>
      <w:r>
        <w:rPr>
          <w:rStyle w:val="Emphasis"/>
          <w:rFonts w:ascii="Courier New" w:hAnsi="Courier New" w:cs="Courier New"/>
          <w:spacing w:val="-1"/>
        </w:rPr>
        <w:t>.</w:t>
      </w:r>
      <w:r>
        <w:rPr>
          <w:rStyle w:val="Emphasis"/>
          <w:rFonts w:ascii="Courier New" w:hAnsi="Courier New" w:cs="Courier New"/>
          <w:spacing w:val="-1"/>
          <w:lang w:val="en-US"/>
        </w:rPr>
        <w:t>85</w:t>
      </w:r>
      <w:r>
        <w:rPr>
          <w:rStyle w:val="Emphasis"/>
          <w:rFonts w:ascii="Courier New" w:hAnsi="Courier New" w:cs="Courier New"/>
          <w:spacing w:val="-1"/>
        </w:rPr>
        <w:t>.tar.xz -C</w:t>
      </w:r>
      <w:r>
        <w:rPr>
          <w:rStyle w:val="Emphasis"/>
          <w:rFonts w:ascii="Courier New" w:hAnsi="Courier New" w:cs="Courier New"/>
          <w:spacing w:val="-1"/>
          <w:lang w:val="en-US"/>
        </w:rPr>
        <w:t xml:space="preserve"> </w:t>
      </w:r>
      <w:r>
        <w:rPr>
          <w:rStyle w:val="Emphasis"/>
          <w:rFonts w:ascii="Courier New" w:hAnsi="Courier New" w:cs="Courier New"/>
          <w:spacing w:val="-1"/>
        </w:rPr>
        <w:t>/usr/src/</w:t>
      </w:r>
    </w:p>
    <w:p w14:paraId="12753534" w14:textId="188DED0F" w:rsidR="0036131F" w:rsidRPr="007B5511" w:rsidRDefault="0036131F">
      <w:pPr>
        <w:rPr>
          <w:sz w:val="24"/>
          <w:lang w:val="en-US"/>
        </w:rPr>
      </w:pPr>
      <w:r w:rsidRPr="007B5511">
        <w:rPr>
          <w:sz w:val="24"/>
          <w:lang w:val="en-US"/>
        </w:rPr>
        <w:t>Ý nghĩa các thông số:</w:t>
      </w:r>
    </w:p>
    <w:p w14:paraId="4339E2AE" w14:textId="77777777" w:rsidR="0036131F" w:rsidRPr="0036131F" w:rsidRDefault="0036131F" w:rsidP="0036131F">
      <w:pPr>
        <w:pStyle w:val="graf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pacing w:val="-1"/>
        </w:rPr>
      </w:pPr>
      <w:r w:rsidRPr="0036131F">
        <w:rPr>
          <w:rFonts w:asciiTheme="minorHAnsi" w:hAnsiTheme="minorHAnsi" w:cstheme="minorHAnsi"/>
          <w:spacing w:val="-1"/>
        </w:rPr>
        <w:t>tar — Tar stores and extracts files from a tape or disk archive.</w:t>
      </w:r>
    </w:p>
    <w:p w14:paraId="1EBA137E" w14:textId="77777777" w:rsidR="0036131F" w:rsidRPr="0036131F" w:rsidRDefault="0036131F" w:rsidP="0036131F">
      <w:pPr>
        <w:pStyle w:val="graf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pacing w:val="-1"/>
        </w:rPr>
      </w:pPr>
      <w:r w:rsidRPr="0036131F">
        <w:rPr>
          <w:rFonts w:asciiTheme="minorHAnsi" w:hAnsiTheme="minorHAnsi" w:cstheme="minorHAnsi"/>
          <w:spacing w:val="-1"/>
        </w:rPr>
        <w:t>-x — extract files from an archive</w:t>
      </w:r>
    </w:p>
    <w:p w14:paraId="638A79ED" w14:textId="77777777" w:rsidR="0036131F" w:rsidRPr="0036131F" w:rsidRDefault="0036131F" w:rsidP="0036131F">
      <w:pPr>
        <w:pStyle w:val="graf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pacing w:val="-1"/>
        </w:rPr>
      </w:pPr>
      <w:r w:rsidRPr="0036131F">
        <w:rPr>
          <w:rFonts w:asciiTheme="minorHAnsi" w:hAnsiTheme="minorHAnsi" w:cstheme="minorHAnsi"/>
          <w:spacing w:val="-1"/>
        </w:rPr>
        <w:t>-v — requested using the –verbose option, when extracting archives</w:t>
      </w:r>
    </w:p>
    <w:p w14:paraId="527458EE" w14:textId="77777777" w:rsidR="0036131F" w:rsidRPr="0036131F" w:rsidRDefault="0036131F" w:rsidP="0036131F">
      <w:pPr>
        <w:pStyle w:val="graf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pacing w:val="-1"/>
        </w:rPr>
      </w:pPr>
      <w:r w:rsidRPr="0036131F">
        <w:rPr>
          <w:rFonts w:asciiTheme="minorHAnsi" w:hAnsiTheme="minorHAnsi" w:cstheme="minorHAnsi"/>
          <w:spacing w:val="-1"/>
        </w:rPr>
        <w:t>-f — file archive; use archive file or device archive</w:t>
      </w:r>
    </w:p>
    <w:p w14:paraId="54848883" w14:textId="77777777" w:rsidR="0036131F" w:rsidRPr="0036131F" w:rsidRDefault="0036131F" w:rsidP="0036131F">
      <w:pPr>
        <w:pStyle w:val="graf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pacing w:val="-1"/>
        </w:rPr>
      </w:pPr>
      <w:r w:rsidRPr="0036131F">
        <w:rPr>
          <w:rFonts w:asciiTheme="minorHAnsi" w:hAnsiTheme="minorHAnsi" w:cstheme="minorHAnsi"/>
          <w:spacing w:val="-1"/>
        </w:rPr>
        <w:t>-C — extract to the directory specified after it.(in this case /usr/src/)</w:t>
      </w:r>
    </w:p>
    <w:p w14:paraId="7B75F290" w14:textId="46F18332" w:rsidR="0036131F" w:rsidRPr="0036131F" w:rsidRDefault="0036131F" w:rsidP="0036131F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</w:p>
    <w:p w14:paraId="67CC49FE" w14:textId="3AB8A70F" w:rsidR="00AD4D89" w:rsidRDefault="00AD4D89">
      <w:pPr>
        <w:rPr>
          <w:lang w:val="en-US"/>
        </w:rPr>
      </w:pPr>
      <w:r>
        <w:rPr>
          <w:lang w:val="en-US"/>
        </w:rPr>
        <w:br w:type="page"/>
      </w:r>
    </w:p>
    <w:p w14:paraId="6619E69D" w14:textId="74BCD8FC" w:rsidR="006270E8" w:rsidRDefault="002F37AF" w:rsidP="006270E8">
      <w:pPr>
        <w:pStyle w:val="Heading1"/>
        <w:numPr>
          <w:ilvl w:val="0"/>
          <w:numId w:val="4"/>
        </w:numPr>
        <w:rPr>
          <w:lang w:val="en-US"/>
        </w:rPr>
      </w:pPr>
      <w:bookmarkStart w:id="3" w:name="_Toc531888774"/>
      <w:r>
        <w:rPr>
          <w:lang w:val="en-US"/>
        </w:rPr>
        <w:t>Cài đặt syscall</w:t>
      </w:r>
      <w:bookmarkEnd w:id="3"/>
    </w:p>
    <w:p w14:paraId="0BDD26EC" w14:textId="1B705DFC" w:rsidR="00AD4D89" w:rsidRPr="007B5511" w:rsidRDefault="00AD4D89" w:rsidP="00AD4D89">
      <w:pPr>
        <w:rPr>
          <w:sz w:val="24"/>
          <w:lang w:val="en-US"/>
        </w:rPr>
      </w:pPr>
      <w:r w:rsidRPr="007B5511">
        <w:rPr>
          <w:sz w:val="24"/>
          <w:lang w:val="en-US"/>
        </w:rPr>
        <w:t>Trước khi bắt đầu cài đặt systemcall vào hệ thống, ta cần cài sẵn 1 số package hỗ trợ:</w:t>
      </w:r>
    </w:p>
    <w:p w14:paraId="54A301C0" w14:textId="77777777" w:rsidR="00AD4D89" w:rsidRPr="007B5511" w:rsidRDefault="00AD4D89" w:rsidP="00054928">
      <w:pPr>
        <w:pStyle w:val="ListParagraph"/>
        <w:numPr>
          <w:ilvl w:val="0"/>
          <w:numId w:val="11"/>
        </w:numPr>
        <w:spacing w:after="0"/>
        <w:rPr>
          <w:sz w:val="24"/>
          <w:lang w:val="en-US"/>
        </w:rPr>
      </w:pPr>
      <w:r w:rsidRPr="007B5511">
        <w:rPr>
          <w:sz w:val="24"/>
          <w:lang w:val="en-US"/>
        </w:rPr>
        <w:t>libncurses5-dev</w:t>
      </w:r>
    </w:p>
    <w:p w14:paraId="2A5BF1C1" w14:textId="36B7597D" w:rsidR="00AD4D89" w:rsidRPr="007B5511" w:rsidRDefault="00AD4D89" w:rsidP="00054928">
      <w:pPr>
        <w:pStyle w:val="ListParagraph"/>
        <w:numPr>
          <w:ilvl w:val="0"/>
          <w:numId w:val="11"/>
        </w:numPr>
        <w:spacing w:after="0"/>
        <w:rPr>
          <w:sz w:val="24"/>
          <w:lang w:val="en-US"/>
        </w:rPr>
      </w:pPr>
      <w:r w:rsidRPr="007B5511">
        <w:rPr>
          <w:sz w:val="24"/>
          <w:lang w:val="en-US"/>
        </w:rPr>
        <w:t>bison</w:t>
      </w:r>
    </w:p>
    <w:p w14:paraId="24564B16" w14:textId="77777777" w:rsidR="00AD4D89" w:rsidRPr="007B5511" w:rsidRDefault="00AD4D89" w:rsidP="00054928">
      <w:pPr>
        <w:pStyle w:val="ListParagraph"/>
        <w:numPr>
          <w:ilvl w:val="0"/>
          <w:numId w:val="11"/>
        </w:numPr>
        <w:spacing w:after="0"/>
        <w:rPr>
          <w:sz w:val="24"/>
          <w:lang w:val="en-US"/>
        </w:rPr>
      </w:pPr>
      <w:r w:rsidRPr="007B5511">
        <w:rPr>
          <w:sz w:val="24"/>
          <w:lang w:val="en-US"/>
        </w:rPr>
        <w:t>flex</w:t>
      </w:r>
    </w:p>
    <w:p w14:paraId="40D25321" w14:textId="6E3D5CA8" w:rsidR="00AD4D89" w:rsidRPr="007B5511" w:rsidRDefault="00AD4D89" w:rsidP="00054928">
      <w:pPr>
        <w:pStyle w:val="ListParagraph"/>
        <w:numPr>
          <w:ilvl w:val="0"/>
          <w:numId w:val="11"/>
        </w:numPr>
        <w:spacing w:after="0"/>
        <w:rPr>
          <w:sz w:val="24"/>
          <w:lang w:val="en-US"/>
        </w:rPr>
      </w:pPr>
      <w:r w:rsidRPr="007B5511">
        <w:rPr>
          <w:sz w:val="24"/>
          <w:lang w:val="en-US"/>
        </w:rPr>
        <w:t>libssl-dev</w:t>
      </w:r>
    </w:p>
    <w:p w14:paraId="43188E72" w14:textId="31B931FF" w:rsidR="00AD4D89" w:rsidRPr="007B5511" w:rsidRDefault="00AD4D89" w:rsidP="00AD4D89">
      <w:pPr>
        <w:rPr>
          <w:sz w:val="24"/>
          <w:lang w:val="en-US"/>
        </w:rPr>
      </w:pPr>
      <w:r w:rsidRPr="007B5511">
        <w:rPr>
          <w:sz w:val="24"/>
          <w:lang w:val="en-US"/>
        </w:rPr>
        <w:t>Ta sẽ tiến hành cài tất cả các package này thông qua lệnh sau:</w:t>
      </w:r>
    </w:p>
    <w:p w14:paraId="172B8409" w14:textId="77777777" w:rsidR="00AD4D89" w:rsidRPr="00AD4D89" w:rsidRDefault="00AD4D89" w:rsidP="000549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noProof w:val="0"/>
          <w:sz w:val="24"/>
          <w:szCs w:val="24"/>
          <w:lang w:eastAsia="vi-VN"/>
        </w:rPr>
      </w:pPr>
      <w:r w:rsidRPr="00AD4D89">
        <w:rPr>
          <w:rFonts w:ascii="Courier New" w:eastAsia="Times New Roman" w:hAnsi="Courier New" w:cs="Courier New"/>
          <w:noProof w:val="0"/>
          <w:sz w:val="24"/>
          <w:szCs w:val="24"/>
          <w:lang w:eastAsia="vi-VN"/>
        </w:rPr>
        <w:t>sudo apt-get install gcc</w:t>
      </w:r>
      <w:r w:rsidRPr="00AD4D89">
        <w:rPr>
          <w:rFonts w:ascii="Courier New" w:eastAsia="Times New Roman" w:hAnsi="Courier New" w:cs="Courier New"/>
          <w:noProof w:val="0"/>
          <w:sz w:val="24"/>
          <w:szCs w:val="24"/>
          <w:lang w:eastAsia="vi-VN"/>
        </w:rPr>
        <w:br/>
        <w:t>sudo apt-get install libncurses5-dev</w:t>
      </w:r>
      <w:r w:rsidRPr="00AD4D89">
        <w:rPr>
          <w:rFonts w:ascii="Courier New" w:eastAsia="Times New Roman" w:hAnsi="Courier New" w:cs="Courier New"/>
          <w:noProof w:val="0"/>
          <w:sz w:val="24"/>
          <w:szCs w:val="24"/>
          <w:lang w:eastAsia="vi-VN"/>
        </w:rPr>
        <w:br/>
        <w:t>sudo apt-get install bison</w:t>
      </w:r>
      <w:r w:rsidRPr="00AD4D89">
        <w:rPr>
          <w:rFonts w:ascii="Courier New" w:eastAsia="Times New Roman" w:hAnsi="Courier New" w:cs="Courier New"/>
          <w:noProof w:val="0"/>
          <w:sz w:val="24"/>
          <w:szCs w:val="24"/>
          <w:lang w:eastAsia="vi-VN"/>
        </w:rPr>
        <w:br/>
        <w:t>sudo apt-get install flex</w:t>
      </w:r>
      <w:r w:rsidRPr="00AD4D89">
        <w:rPr>
          <w:rFonts w:ascii="Courier New" w:eastAsia="Times New Roman" w:hAnsi="Courier New" w:cs="Courier New"/>
          <w:noProof w:val="0"/>
          <w:sz w:val="24"/>
          <w:szCs w:val="24"/>
          <w:lang w:eastAsia="vi-VN"/>
        </w:rPr>
        <w:br/>
        <w:t>sudo apt-get install libssl-dev</w:t>
      </w:r>
      <w:r w:rsidRPr="00AD4D89">
        <w:rPr>
          <w:rFonts w:ascii="Courier New" w:eastAsia="Times New Roman" w:hAnsi="Courier New" w:cs="Courier New"/>
          <w:noProof w:val="0"/>
          <w:sz w:val="24"/>
          <w:szCs w:val="24"/>
          <w:lang w:eastAsia="vi-VN"/>
        </w:rPr>
        <w:br/>
        <w:t>sudo apt-get install libelf-dev</w:t>
      </w:r>
      <w:r w:rsidRPr="00AD4D89">
        <w:rPr>
          <w:rFonts w:ascii="Courier New" w:eastAsia="Times New Roman" w:hAnsi="Courier New" w:cs="Courier New"/>
          <w:noProof w:val="0"/>
          <w:sz w:val="24"/>
          <w:szCs w:val="24"/>
          <w:lang w:eastAsia="vi-VN"/>
        </w:rPr>
        <w:br/>
        <w:t>sudo apt-get update</w:t>
      </w:r>
      <w:r w:rsidRPr="00AD4D89">
        <w:rPr>
          <w:rFonts w:ascii="Courier New" w:eastAsia="Times New Roman" w:hAnsi="Courier New" w:cs="Courier New"/>
          <w:noProof w:val="0"/>
          <w:sz w:val="24"/>
          <w:szCs w:val="24"/>
          <w:lang w:eastAsia="vi-VN"/>
        </w:rPr>
        <w:br/>
        <w:t>sudo apt-get upgrade</w:t>
      </w:r>
    </w:p>
    <w:p w14:paraId="1EABF53C" w14:textId="2E897B66" w:rsidR="00915096" w:rsidRPr="00915096" w:rsidRDefault="00915096" w:rsidP="00915096">
      <w:pPr>
        <w:pStyle w:val="Heading2"/>
        <w:numPr>
          <w:ilvl w:val="1"/>
          <w:numId w:val="4"/>
        </w:numPr>
        <w:spacing w:after="240"/>
        <w:rPr>
          <w:lang w:val="en-US"/>
        </w:rPr>
      </w:pPr>
      <w:bookmarkStart w:id="4" w:name="_Toc531888775"/>
      <w:r>
        <w:rPr>
          <w:lang w:val="en-US"/>
        </w:rPr>
        <w:t>Chuẩn bị mã nguồn</w:t>
      </w:r>
      <w:bookmarkEnd w:id="4"/>
    </w:p>
    <w:p w14:paraId="55B3B5CB" w14:textId="2C038903" w:rsidR="00054928" w:rsidRPr="007B5511" w:rsidRDefault="00054928">
      <w:pPr>
        <w:rPr>
          <w:sz w:val="24"/>
          <w:lang w:val="en-US"/>
        </w:rPr>
      </w:pPr>
      <w:r w:rsidRPr="007B5511">
        <w:rPr>
          <w:sz w:val="24"/>
          <w:lang w:val="en-US"/>
        </w:rPr>
        <w:t xml:space="preserve">Tạo 1 thư mục có tên pnameid để chứa mã nguồn cho các file </w:t>
      </w:r>
      <w:r w:rsidRPr="007B5511">
        <w:rPr>
          <w:b/>
          <w:sz w:val="24"/>
          <w:lang w:val="en-US"/>
        </w:rPr>
        <w:t>pnameid.c,</w:t>
      </w:r>
      <w:r w:rsidRPr="007B5511">
        <w:rPr>
          <w:sz w:val="24"/>
          <w:lang w:val="en-US"/>
        </w:rPr>
        <w:t xml:space="preserve"> </w:t>
      </w:r>
      <w:r w:rsidRPr="007B5511">
        <w:rPr>
          <w:b/>
          <w:sz w:val="24"/>
          <w:lang w:val="en-US"/>
        </w:rPr>
        <w:t>pnameid.h</w:t>
      </w:r>
      <w:r w:rsidRPr="007B5511">
        <w:rPr>
          <w:sz w:val="24"/>
          <w:lang w:val="en-US"/>
        </w:rPr>
        <w:t xml:space="preserve">, và </w:t>
      </w:r>
      <w:r w:rsidRPr="007B5511">
        <w:rPr>
          <w:b/>
          <w:sz w:val="24"/>
          <w:lang w:val="en-US"/>
        </w:rPr>
        <w:t>Makefile</w:t>
      </w:r>
    </w:p>
    <w:p w14:paraId="0DD3BBC6" w14:textId="4BBCB4CE" w:rsidR="00054928" w:rsidRPr="007B5511" w:rsidRDefault="00054928">
      <w:pPr>
        <w:rPr>
          <w:sz w:val="24"/>
          <w:lang w:val="en-US"/>
        </w:rPr>
      </w:pPr>
      <w:r w:rsidRPr="007B5511">
        <w:rPr>
          <w:sz w:val="24"/>
          <w:lang w:val="en-US"/>
        </w:rPr>
        <w:t>Nội dung các file mã nguồn như sau:</w:t>
      </w:r>
    </w:p>
    <w:p w14:paraId="21712DC3" w14:textId="49299A7D" w:rsidR="00054928" w:rsidRPr="007B5511" w:rsidRDefault="00054928">
      <w:pPr>
        <w:rPr>
          <w:sz w:val="24"/>
          <w:lang w:val="en-US"/>
        </w:rPr>
      </w:pPr>
      <w:r w:rsidRPr="007B5511">
        <w:rPr>
          <w:b/>
          <w:i/>
          <w:sz w:val="24"/>
          <w:lang w:val="en-US"/>
        </w:rPr>
        <w:t>File pnameid.h</w:t>
      </w:r>
      <w:r w:rsidRPr="007B5511">
        <w:rPr>
          <w:b/>
          <w:sz w:val="24"/>
          <w:lang w:val="en-US"/>
        </w:rPr>
        <w:t>:</w:t>
      </w:r>
    </w:p>
    <w:p w14:paraId="6694620C" w14:textId="77777777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>asmlinkage long sys_pnametoid(char* name);</w:t>
      </w:r>
    </w:p>
    <w:p w14:paraId="14D27EE8" w14:textId="77777777" w:rsidR="00054928" w:rsidRDefault="00054928" w:rsidP="00054928">
      <w:pPr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>asmlinkage long sys_pidtoname(int pid, char* buf, int len);</w:t>
      </w:r>
    </w:p>
    <w:p w14:paraId="3C4919B0" w14:textId="3BDBF04B" w:rsidR="00054928" w:rsidRPr="007B5511" w:rsidRDefault="00054928" w:rsidP="00054928">
      <w:pPr>
        <w:rPr>
          <w:sz w:val="24"/>
          <w:lang w:val="en-US"/>
        </w:rPr>
      </w:pPr>
      <w:r w:rsidRPr="007B5511">
        <w:rPr>
          <w:b/>
          <w:i/>
          <w:sz w:val="24"/>
          <w:lang w:val="en-US"/>
        </w:rPr>
        <w:t>File pnameid.c:</w:t>
      </w:r>
    </w:p>
    <w:p w14:paraId="603C8792" w14:textId="01E19F54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>#include &lt;linux/syscalls.h&gt;</w:t>
      </w:r>
    </w:p>
    <w:p w14:paraId="76892D85" w14:textId="77777777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>#include &lt;linux/kernel.h&gt;</w:t>
      </w:r>
    </w:p>
    <w:p w14:paraId="07A43DEF" w14:textId="77777777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>#include &lt;linux/sched.h&gt;</w:t>
      </w:r>
    </w:p>
    <w:p w14:paraId="0D29D64A" w14:textId="3CFAEFC2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>#include &lt;linux/init.h&gt;</w:t>
      </w:r>
    </w:p>
    <w:p w14:paraId="190E9E17" w14:textId="6CB0856A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>#include &lt;linux/string.h&gt;</w:t>
      </w:r>
    </w:p>
    <w:p w14:paraId="60D39D96" w14:textId="44377125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>#include "pnameid.h"</w:t>
      </w:r>
    </w:p>
    <w:p w14:paraId="31517D67" w14:textId="12238E6E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>asmlinkage long sys_pnametoid(char* name){</w:t>
      </w:r>
    </w:p>
    <w:p w14:paraId="1E44A034" w14:textId="57E0A01C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ab/>
        <w:t>char buf[32];</w:t>
      </w:r>
    </w:p>
    <w:p w14:paraId="114C4C5A" w14:textId="77777777" w:rsidR="00054928" w:rsidRDefault="00054928" w:rsidP="00054928">
      <w:pPr>
        <w:spacing w:after="0"/>
        <w:ind w:firstLine="72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>strncpy_from_user(buf, name, sizeof(buf));</w:t>
      </w:r>
    </w:p>
    <w:p w14:paraId="0256C607" w14:textId="4325842B" w:rsidR="00054928" w:rsidRPr="00054928" w:rsidRDefault="00054928" w:rsidP="00054928">
      <w:pPr>
        <w:spacing w:after="0"/>
        <w:ind w:firstLine="72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>struct task_struct *task;</w:t>
      </w:r>
    </w:p>
    <w:p w14:paraId="46329671" w14:textId="77777777" w:rsid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ab/>
        <w:t>int pid = -1;</w:t>
      </w:r>
    </w:p>
    <w:p w14:paraId="1545D8A7" w14:textId="105FCC70" w:rsidR="00054928" w:rsidRPr="00054928" w:rsidRDefault="00054928" w:rsidP="00054928">
      <w:pPr>
        <w:spacing w:after="0"/>
        <w:ind w:firstLine="72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>for_each_process(task){</w:t>
      </w:r>
    </w:p>
    <w:p w14:paraId="33953717" w14:textId="32E7B419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 xml:space="preserve">        if(strcmp(task-&gt;comm,buf) == 0){</w:t>
      </w:r>
    </w:p>
    <w:p w14:paraId="7E6F3E93" w14:textId="2417040F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ab/>
      </w:r>
      <w:r w:rsidRPr="00054928">
        <w:rPr>
          <w:rFonts w:ascii="Courier New" w:hAnsi="Courier New" w:cs="Courier New"/>
          <w:lang w:val="en-US"/>
        </w:rPr>
        <w:tab/>
      </w:r>
      <w:r w:rsidRPr="00054928">
        <w:rPr>
          <w:rFonts w:ascii="Courier New" w:hAnsi="Courier New" w:cs="Courier New"/>
          <w:lang w:val="en-US"/>
        </w:rPr>
        <w:tab/>
        <w:t>pid = task-&gt;pid;</w:t>
      </w:r>
    </w:p>
    <w:p w14:paraId="0CC089B6" w14:textId="2B3F1D9F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 xml:space="preserve">        }</w:t>
      </w:r>
    </w:p>
    <w:p w14:paraId="516FCBC8" w14:textId="5195F11F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 xml:space="preserve">    }</w:t>
      </w:r>
    </w:p>
    <w:p w14:paraId="48E98821" w14:textId="03BF3D15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 xml:space="preserve">    return (long)pid;</w:t>
      </w:r>
    </w:p>
    <w:p w14:paraId="421836F9" w14:textId="74397B92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>}</w:t>
      </w:r>
    </w:p>
    <w:p w14:paraId="7FD221BB" w14:textId="6B2FF6F2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>asmlinkage long sys_pidtoname(int pid, char* buf, int len){</w:t>
      </w:r>
    </w:p>
    <w:p w14:paraId="3B650742" w14:textId="39CE2A8E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 xml:space="preserve">    struct task_struct *task;</w:t>
      </w:r>
    </w:p>
    <w:p w14:paraId="2DD4406D" w14:textId="11E471B1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ab/>
        <w:t>int n = -1;</w:t>
      </w:r>
    </w:p>
    <w:p w14:paraId="3564B238" w14:textId="668AB5E2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 xml:space="preserve">    for_each_process(task){</w:t>
      </w:r>
    </w:p>
    <w:p w14:paraId="7315D8F8" w14:textId="18BABACD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 xml:space="preserve">        if(task-&gt;pid == pid){</w:t>
      </w:r>
    </w:p>
    <w:p w14:paraId="28319F00" w14:textId="0A2FF914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ab/>
      </w:r>
      <w:r w:rsidRPr="00054928">
        <w:rPr>
          <w:rFonts w:ascii="Courier New" w:hAnsi="Courier New" w:cs="Courier New"/>
          <w:lang w:val="en-US"/>
        </w:rPr>
        <w:tab/>
        <w:t>copy_to_user(buf, task-&gt;comm, len);</w:t>
      </w:r>
    </w:p>
    <w:p w14:paraId="12AD950D" w14:textId="59F55669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 xml:space="preserve">           n = strlen(task-&gt;comm);</w:t>
      </w:r>
    </w:p>
    <w:p w14:paraId="283BC33B" w14:textId="0F341AF4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 xml:space="preserve">        }</w:t>
      </w:r>
    </w:p>
    <w:p w14:paraId="17BD680E" w14:textId="50E16FF6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 xml:space="preserve">    }</w:t>
      </w:r>
    </w:p>
    <w:p w14:paraId="37345CDA" w14:textId="6EEF2E20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ab/>
        <w:t>if (n == -1)</w:t>
      </w:r>
    </w:p>
    <w:p w14:paraId="6EDADDC6" w14:textId="64BED86C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ab/>
      </w:r>
      <w:r w:rsidRPr="00054928">
        <w:rPr>
          <w:rFonts w:ascii="Courier New" w:hAnsi="Courier New" w:cs="Courier New"/>
          <w:lang w:val="en-US"/>
        </w:rPr>
        <w:tab/>
        <w:t>return -1;</w:t>
      </w:r>
    </w:p>
    <w:p w14:paraId="51B6241D" w14:textId="77777777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</w:p>
    <w:p w14:paraId="42E89B9E" w14:textId="77777777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ab/>
        <w:t>if (len &gt;= n)</w:t>
      </w:r>
    </w:p>
    <w:p w14:paraId="53945489" w14:textId="204C79C9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ab/>
      </w:r>
      <w:r w:rsidRPr="00054928">
        <w:rPr>
          <w:rFonts w:ascii="Courier New" w:hAnsi="Courier New" w:cs="Courier New"/>
          <w:lang w:val="en-US"/>
        </w:rPr>
        <w:tab/>
        <w:t>return 0;</w:t>
      </w:r>
    </w:p>
    <w:p w14:paraId="38D0DB96" w14:textId="77777777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</w:p>
    <w:p w14:paraId="70A6D32A" w14:textId="77777777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ab/>
        <w:t>if (len &lt; n)</w:t>
      </w:r>
    </w:p>
    <w:p w14:paraId="3F84D1F3" w14:textId="25575977" w:rsidR="00054928" w:rsidRPr="00054928" w:rsidRDefault="00054928" w:rsidP="00054928">
      <w:pPr>
        <w:spacing w:after="0"/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ab/>
      </w:r>
      <w:r w:rsidRPr="00054928">
        <w:rPr>
          <w:rFonts w:ascii="Courier New" w:hAnsi="Courier New" w:cs="Courier New"/>
          <w:lang w:val="en-US"/>
        </w:rPr>
        <w:tab/>
        <w:t>return n;</w:t>
      </w:r>
    </w:p>
    <w:p w14:paraId="6577238D" w14:textId="7C6B5C2C" w:rsidR="00054928" w:rsidRPr="00054928" w:rsidRDefault="00054928" w:rsidP="00054928">
      <w:pPr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>}</w:t>
      </w:r>
    </w:p>
    <w:p w14:paraId="269BD4FB" w14:textId="392197CC" w:rsidR="00054928" w:rsidRPr="007B5511" w:rsidRDefault="00054928" w:rsidP="00054928">
      <w:pPr>
        <w:rPr>
          <w:rFonts w:ascii="Courier New" w:hAnsi="Courier New" w:cs="Courier New"/>
          <w:sz w:val="24"/>
          <w:lang w:val="en-US"/>
        </w:rPr>
      </w:pPr>
      <w:r w:rsidRPr="007B5511">
        <w:rPr>
          <w:b/>
          <w:i/>
          <w:sz w:val="24"/>
          <w:lang w:val="en-US"/>
        </w:rPr>
        <w:t>File Makefile:</w:t>
      </w:r>
    </w:p>
    <w:p w14:paraId="58C93CFB" w14:textId="79789BA4" w:rsidR="00054928" w:rsidRPr="00054928" w:rsidRDefault="00054928" w:rsidP="00915096">
      <w:pPr>
        <w:rPr>
          <w:rFonts w:ascii="Courier New" w:hAnsi="Courier New" w:cs="Courier New"/>
          <w:lang w:val="en-US"/>
        </w:rPr>
      </w:pPr>
      <w:r w:rsidRPr="00054928">
        <w:rPr>
          <w:rFonts w:ascii="Courier New" w:hAnsi="Courier New" w:cs="Courier New"/>
          <w:lang w:val="en-US"/>
        </w:rPr>
        <w:t>obj-y := pnameid.o</w:t>
      </w:r>
    </w:p>
    <w:p w14:paraId="30971673" w14:textId="254AE772" w:rsidR="00054928" w:rsidRDefault="00915096" w:rsidP="00054928">
      <w:pPr>
        <w:rPr>
          <w:lang w:val="en-US"/>
        </w:rPr>
      </w:pPr>
      <w:r w:rsidRPr="007B5511">
        <w:rPr>
          <w:sz w:val="24"/>
          <w:lang w:val="en-US"/>
        </w:rPr>
        <w:t>Thêm vào file Makefile của source kernel (</w:t>
      </w:r>
      <w:r w:rsidRPr="007B5511">
        <w:rPr>
          <w:b/>
          <w:sz w:val="24"/>
          <w:lang w:val="en-US"/>
        </w:rPr>
        <w:t>/usr/src/linux-4.14.81/Makefile</w:t>
      </w:r>
      <w:r w:rsidRPr="007B5511">
        <w:rPr>
          <w:sz w:val="24"/>
          <w:lang w:val="en-US"/>
        </w:rPr>
        <w:t xml:space="preserve">) thư mục </w:t>
      </w:r>
      <w:r w:rsidRPr="00915096">
        <w:rPr>
          <w:rFonts w:ascii="Courier New" w:hAnsi="Courier New" w:cs="Courier New"/>
          <w:lang w:val="en-US"/>
        </w:rPr>
        <w:t>pnameid/</w:t>
      </w:r>
    </w:p>
    <w:p w14:paraId="1F7220ED" w14:textId="77777777" w:rsidR="00915096" w:rsidRDefault="00915096" w:rsidP="00054928">
      <w:pPr>
        <w:rPr>
          <w:rFonts w:ascii="Courier New" w:hAnsi="Courier New" w:cs="Courier New"/>
          <w:b/>
          <w:lang w:val="en-US"/>
        </w:rPr>
      </w:pPr>
      <w:r w:rsidRPr="00915096">
        <w:rPr>
          <w:rFonts w:ascii="Courier New" w:hAnsi="Courier New" w:cs="Courier New"/>
          <w:lang w:val="en-US"/>
        </w:rPr>
        <w:t>core-y</w:t>
      </w:r>
      <w:r>
        <w:rPr>
          <w:rFonts w:ascii="Courier New" w:hAnsi="Courier New" w:cs="Courier New"/>
          <w:lang w:val="en-US"/>
        </w:rPr>
        <w:t xml:space="preserve"> </w:t>
      </w:r>
      <w:r w:rsidRPr="00915096">
        <w:rPr>
          <w:rFonts w:ascii="Courier New" w:hAnsi="Courier New" w:cs="Courier New"/>
          <w:lang w:val="en-US"/>
        </w:rPr>
        <w:t xml:space="preserve">+= kernel/ certs/ mm/ fs/ ipc/ security/ crypto/ block/ </w:t>
      </w:r>
      <w:r w:rsidRPr="00915096">
        <w:rPr>
          <w:rFonts w:ascii="Courier New" w:hAnsi="Courier New" w:cs="Courier New"/>
          <w:b/>
          <w:lang w:val="en-US"/>
        </w:rPr>
        <w:t>pnameid/</w:t>
      </w:r>
    </w:p>
    <w:p w14:paraId="1370E469" w14:textId="4C499838" w:rsidR="00503E8D" w:rsidRPr="007B5511" w:rsidRDefault="00915096">
      <w:pPr>
        <w:rPr>
          <w:rFonts w:cstheme="minorHAnsi"/>
          <w:sz w:val="24"/>
          <w:lang w:val="en-US"/>
        </w:rPr>
      </w:pPr>
      <w:r w:rsidRPr="007B5511">
        <w:rPr>
          <w:rFonts w:cstheme="minorHAnsi"/>
          <w:sz w:val="24"/>
          <w:lang w:val="en-US"/>
        </w:rPr>
        <w:t xml:space="preserve">Thêm hai system call mới vào bảng system call tại </w:t>
      </w:r>
    </w:p>
    <w:p w14:paraId="32D1E777" w14:textId="3C5491F9" w:rsidR="00503E8D" w:rsidRPr="007B5511" w:rsidRDefault="00503E8D">
      <w:pPr>
        <w:rPr>
          <w:rFonts w:cstheme="minorHAnsi"/>
          <w:sz w:val="24"/>
          <w:lang w:val="en-US"/>
        </w:rPr>
      </w:pPr>
      <w:r w:rsidRPr="007B5511">
        <w:rPr>
          <w:rFonts w:cstheme="minorHAnsi"/>
          <w:b/>
          <w:sz w:val="24"/>
          <w:lang w:val="en-US"/>
        </w:rPr>
        <w:t>/usr/src/linux-4.14.81/arch/x86/entry/syscalls/syscall_64.tbl</w:t>
      </w:r>
    </w:p>
    <w:p w14:paraId="07301B28" w14:textId="77777777" w:rsidR="00503E8D" w:rsidRPr="00503E8D" w:rsidRDefault="00503E8D" w:rsidP="00503E8D">
      <w:pPr>
        <w:spacing w:after="0"/>
        <w:rPr>
          <w:rFonts w:ascii="Courier New" w:hAnsi="Courier New" w:cs="Courier New"/>
          <w:lang w:val="en-US"/>
        </w:rPr>
      </w:pPr>
      <w:r w:rsidRPr="00503E8D">
        <w:rPr>
          <w:rFonts w:ascii="Courier New" w:hAnsi="Courier New" w:cs="Courier New"/>
          <w:lang w:val="en-US"/>
        </w:rPr>
        <w:t>333</w:t>
      </w:r>
      <w:r w:rsidRPr="00503E8D">
        <w:rPr>
          <w:rFonts w:ascii="Courier New" w:hAnsi="Courier New" w:cs="Courier New"/>
          <w:lang w:val="en-US"/>
        </w:rPr>
        <w:tab/>
        <w:t>64</w:t>
      </w:r>
      <w:r w:rsidRPr="00503E8D">
        <w:rPr>
          <w:rFonts w:ascii="Courier New" w:hAnsi="Courier New" w:cs="Courier New"/>
          <w:lang w:val="en-US"/>
        </w:rPr>
        <w:tab/>
        <w:t>pnametoid</w:t>
      </w:r>
      <w:r w:rsidRPr="00503E8D">
        <w:rPr>
          <w:rFonts w:ascii="Courier New" w:hAnsi="Courier New" w:cs="Courier New"/>
          <w:lang w:val="en-US"/>
        </w:rPr>
        <w:tab/>
      </w:r>
      <w:r w:rsidRPr="00503E8D">
        <w:rPr>
          <w:rFonts w:ascii="Courier New" w:hAnsi="Courier New" w:cs="Courier New"/>
          <w:lang w:val="en-US"/>
        </w:rPr>
        <w:tab/>
        <w:t>sys_pnametoid</w:t>
      </w:r>
    </w:p>
    <w:p w14:paraId="41B26C36" w14:textId="77777777" w:rsidR="00503E8D" w:rsidRDefault="00503E8D" w:rsidP="00503E8D">
      <w:pPr>
        <w:spacing w:after="0"/>
        <w:rPr>
          <w:rFonts w:ascii="Courier New" w:hAnsi="Courier New" w:cs="Courier New"/>
          <w:lang w:val="en-US"/>
        </w:rPr>
      </w:pPr>
      <w:r w:rsidRPr="00503E8D">
        <w:rPr>
          <w:rFonts w:ascii="Courier New" w:hAnsi="Courier New" w:cs="Courier New"/>
          <w:lang w:val="en-US"/>
        </w:rPr>
        <w:t>334</w:t>
      </w:r>
      <w:r w:rsidRPr="00503E8D">
        <w:rPr>
          <w:rFonts w:ascii="Courier New" w:hAnsi="Courier New" w:cs="Courier New"/>
          <w:lang w:val="en-US"/>
        </w:rPr>
        <w:tab/>
        <w:t>64</w:t>
      </w:r>
      <w:r w:rsidRPr="00503E8D">
        <w:rPr>
          <w:rFonts w:ascii="Courier New" w:hAnsi="Courier New" w:cs="Courier New"/>
          <w:lang w:val="en-US"/>
        </w:rPr>
        <w:tab/>
        <w:t>pidtoname</w:t>
      </w:r>
      <w:r w:rsidRPr="00503E8D">
        <w:rPr>
          <w:rFonts w:ascii="Courier New" w:hAnsi="Courier New" w:cs="Courier New"/>
          <w:lang w:val="en-US"/>
        </w:rPr>
        <w:tab/>
      </w:r>
      <w:r w:rsidRPr="00503E8D">
        <w:rPr>
          <w:rFonts w:ascii="Courier New" w:hAnsi="Courier New" w:cs="Courier New"/>
          <w:lang w:val="en-US"/>
        </w:rPr>
        <w:tab/>
        <w:t>sys_pidtoname</w:t>
      </w:r>
    </w:p>
    <w:p w14:paraId="3CDE8F6D" w14:textId="51668AE7" w:rsidR="00503E8D" w:rsidRDefault="00503E8D" w:rsidP="00503E8D">
      <w:pPr>
        <w:spacing w:after="0"/>
        <w:rPr>
          <w:rFonts w:cstheme="minorHAnsi"/>
          <w:lang w:val="en-US"/>
        </w:rPr>
      </w:pPr>
      <w:r>
        <w:rPr>
          <w:rFonts w:cstheme="minorHAnsi"/>
          <w:lang w:val="en-US"/>
        </w:rPr>
        <w:drawing>
          <wp:inline distT="0" distB="0" distL="0" distR="0" wp14:anchorId="0E7BA25D" wp14:editId="30974F90">
            <wp:extent cx="5939790" cy="4608195"/>
            <wp:effectExtent l="0" t="0" r="381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9483" w14:textId="7C50827C" w:rsidR="009C2D95" w:rsidRPr="009C2D95" w:rsidRDefault="009C2D95" w:rsidP="009C2D95">
      <w:pPr>
        <w:spacing w:before="240" w:after="0"/>
        <w:jc w:val="center"/>
        <w:rPr>
          <w:rFonts w:cstheme="minorHAnsi"/>
          <w:i/>
          <w:lang w:val="en-US"/>
        </w:rPr>
      </w:pPr>
      <w:r w:rsidRPr="009C2D95">
        <w:rPr>
          <w:rFonts w:cstheme="minorHAnsi"/>
          <w:i/>
          <w:sz w:val="24"/>
          <w:lang w:val="en-US"/>
        </w:rPr>
        <w:t>Thêm hai syscall sys_pnametoid và sys_pidtoname vào bảng syscall_64.tbl</w:t>
      </w:r>
    </w:p>
    <w:p w14:paraId="4A1E684D" w14:textId="77777777" w:rsidR="00503E8D" w:rsidRDefault="00503E8D" w:rsidP="00503E8D">
      <w:pPr>
        <w:spacing w:after="0"/>
        <w:rPr>
          <w:rFonts w:cstheme="minorHAnsi"/>
          <w:lang w:val="en-US"/>
        </w:rPr>
      </w:pPr>
    </w:p>
    <w:p w14:paraId="47E9F333" w14:textId="77777777" w:rsidR="00503E8D" w:rsidRPr="007B5511" w:rsidRDefault="00503E8D" w:rsidP="00503E8D">
      <w:pPr>
        <w:spacing w:after="0"/>
        <w:rPr>
          <w:rFonts w:cstheme="minorHAnsi"/>
          <w:sz w:val="24"/>
          <w:lang w:val="en-US"/>
        </w:rPr>
      </w:pPr>
      <w:r w:rsidRPr="007B5511">
        <w:rPr>
          <w:rFonts w:cstheme="minorHAnsi"/>
          <w:sz w:val="24"/>
          <w:lang w:val="en-US"/>
        </w:rPr>
        <w:t xml:space="preserve">Tiến hành thêm prototype của 2 syscall vào file syscalls.h tại </w:t>
      </w:r>
    </w:p>
    <w:p w14:paraId="7BF158D1" w14:textId="77777777" w:rsidR="00503E8D" w:rsidRPr="007B5511" w:rsidRDefault="00503E8D" w:rsidP="00503E8D">
      <w:pPr>
        <w:spacing w:after="0"/>
        <w:rPr>
          <w:rFonts w:cstheme="minorHAnsi"/>
          <w:b/>
          <w:sz w:val="24"/>
          <w:lang w:val="en-US"/>
        </w:rPr>
      </w:pPr>
      <w:r w:rsidRPr="007B5511">
        <w:rPr>
          <w:rFonts w:cstheme="minorHAnsi"/>
          <w:b/>
          <w:sz w:val="24"/>
          <w:lang w:val="en-US"/>
        </w:rPr>
        <w:t>/usr/src/linux-4.14.81/include/linux/syscalls.h</w:t>
      </w:r>
    </w:p>
    <w:p w14:paraId="2457023E" w14:textId="77777777" w:rsidR="00503E8D" w:rsidRPr="00503E8D" w:rsidRDefault="00503E8D" w:rsidP="00503E8D">
      <w:pPr>
        <w:spacing w:after="0"/>
        <w:rPr>
          <w:rFonts w:ascii="Courier New" w:hAnsi="Courier New" w:cs="Courier New"/>
          <w:lang w:val="en-US"/>
        </w:rPr>
      </w:pPr>
      <w:r w:rsidRPr="00503E8D">
        <w:rPr>
          <w:rFonts w:ascii="Courier New" w:hAnsi="Courier New" w:cs="Courier New"/>
          <w:lang w:val="en-US"/>
        </w:rPr>
        <w:t>asmlinkage long sys_pnametoid(char* name);</w:t>
      </w:r>
    </w:p>
    <w:p w14:paraId="5A4D2557" w14:textId="77777777" w:rsidR="00503E8D" w:rsidRDefault="00503E8D" w:rsidP="00503E8D">
      <w:pPr>
        <w:spacing w:after="0"/>
        <w:rPr>
          <w:rFonts w:cstheme="minorHAnsi"/>
          <w:lang w:val="en-US"/>
        </w:rPr>
      </w:pPr>
      <w:r w:rsidRPr="00503E8D">
        <w:rPr>
          <w:rFonts w:ascii="Courier New" w:hAnsi="Courier New" w:cs="Courier New"/>
          <w:lang w:val="en-US"/>
        </w:rPr>
        <w:t>asmlinkage long sys_pidtoname(int pid, char* buf, int len);</w:t>
      </w:r>
    </w:p>
    <w:p w14:paraId="64C1A31C" w14:textId="7BC81AF2" w:rsidR="00F12C35" w:rsidRDefault="00503E8D" w:rsidP="00503E8D">
      <w:pPr>
        <w:spacing w:after="0"/>
        <w:rPr>
          <w:rFonts w:cstheme="minorHAnsi"/>
          <w:lang w:val="en-US"/>
        </w:rPr>
      </w:pPr>
      <w:r>
        <w:rPr>
          <w:rFonts w:cstheme="minorHAnsi"/>
          <w:lang w:val="en-US"/>
        </w:rPr>
        <w:drawing>
          <wp:inline distT="0" distB="0" distL="0" distR="0" wp14:anchorId="27366B8E" wp14:editId="45B586AC">
            <wp:extent cx="5939790" cy="515493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EAF86" w14:textId="45D47956" w:rsidR="009C2D95" w:rsidRPr="009C2D95" w:rsidRDefault="009C2D95" w:rsidP="009C2D95">
      <w:pPr>
        <w:spacing w:before="240" w:after="0"/>
        <w:jc w:val="center"/>
        <w:rPr>
          <w:rFonts w:cstheme="minorHAnsi"/>
          <w:i/>
          <w:sz w:val="24"/>
          <w:lang w:val="en-US"/>
        </w:rPr>
      </w:pPr>
      <w:r w:rsidRPr="009C2D95">
        <w:rPr>
          <w:rFonts w:cstheme="minorHAnsi"/>
          <w:i/>
          <w:sz w:val="24"/>
          <w:lang w:val="en-US"/>
        </w:rPr>
        <w:t>Thêm khai báo hàm cài đặt vào syscalls.h</w:t>
      </w:r>
    </w:p>
    <w:p w14:paraId="22BCEB27" w14:textId="77777777" w:rsidR="00F12C35" w:rsidRDefault="00F12C35" w:rsidP="00503E8D">
      <w:pPr>
        <w:spacing w:after="0"/>
        <w:rPr>
          <w:rFonts w:cstheme="minorHAnsi"/>
          <w:lang w:val="en-US"/>
        </w:rPr>
      </w:pPr>
    </w:p>
    <w:p w14:paraId="06F935C3" w14:textId="1F5C3663" w:rsidR="00F12C35" w:rsidRDefault="00F12C35" w:rsidP="00793547">
      <w:pPr>
        <w:pStyle w:val="Heading2"/>
        <w:numPr>
          <w:ilvl w:val="1"/>
          <w:numId w:val="4"/>
        </w:numPr>
        <w:rPr>
          <w:rFonts w:cstheme="minorHAnsi"/>
          <w:lang w:val="en-US"/>
        </w:rPr>
      </w:pPr>
      <w:bookmarkStart w:id="5" w:name="_Toc531888776"/>
      <w:r w:rsidRPr="00793547">
        <w:rPr>
          <w:lang w:val="en-US"/>
        </w:rPr>
        <w:t>Biên dịch mã nguồn</w:t>
      </w:r>
      <w:bookmarkEnd w:id="5"/>
    </w:p>
    <w:p w14:paraId="26A26048" w14:textId="77777777" w:rsidR="00F12C35" w:rsidRPr="007B5511" w:rsidRDefault="00F12C35" w:rsidP="00FF5439">
      <w:pPr>
        <w:spacing w:before="240"/>
        <w:rPr>
          <w:rFonts w:cstheme="minorHAnsi"/>
          <w:sz w:val="24"/>
          <w:lang w:val="en-US"/>
        </w:rPr>
      </w:pPr>
      <w:r w:rsidRPr="007B5511">
        <w:rPr>
          <w:rFonts w:cstheme="minorHAnsi"/>
          <w:sz w:val="24"/>
          <w:lang w:val="en-US"/>
        </w:rPr>
        <w:t xml:space="preserve">Ngay tại thư mục linux-4.14.81/, ta thực hiện các lệnh sau để build mới kernel, quá trình này có thể kéo dài </w:t>
      </w:r>
      <w:r w:rsidRPr="007B5511">
        <w:rPr>
          <w:rFonts w:cstheme="minorHAnsi"/>
          <w:b/>
          <w:sz w:val="24"/>
          <w:lang w:val="en-US"/>
        </w:rPr>
        <w:t>2h</w:t>
      </w:r>
      <w:r w:rsidRPr="007B5511">
        <w:rPr>
          <w:rFonts w:cstheme="minorHAnsi"/>
          <w:sz w:val="24"/>
          <w:lang w:val="en-US"/>
        </w:rPr>
        <w:t xml:space="preserve"> và tốn chừng </w:t>
      </w:r>
      <w:r w:rsidRPr="007B5511">
        <w:rPr>
          <w:rFonts w:cstheme="minorHAnsi"/>
          <w:b/>
          <w:sz w:val="24"/>
          <w:lang w:val="en-US"/>
        </w:rPr>
        <w:t>40GB ổ cứng</w:t>
      </w:r>
    </w:p>
    <w:p w14:paraId="37158B23" w14:textId="77777777" w:rsidR="00F12C35" w:rsidRDefault="00F12C35" w:rsidP="00503E8D">
      <w:pPr>
        <w:spacing w:after="0"/>
        <w:rPr>
          <w:rFonts w:ascii="Courier New" w:hAnsi="Courier New" w:cs="Courier New"/>
          <w:spacing w:val="-1"/>
        </w:rPr>
      </w:pPr>
      <w:r>
        <w:rPr>
          <w:rFonts w:ascii="Courier New" w:hAnsi="Courier New" w:cs="Courier New"/>
          <w:spacing w:val="-1"/>
        </w:rPr>
        <w:t>sudo make menuconfig</w:t>
      </w:r>
    </w:p>
    <w:p w14:paraId="3ACC4F94" w14:textId="77777777" w:rsidR="00F12C35" w:rsidRDefault="00F12C35" w:rsidP="00503E8D">
      <w:pPr>
        <w:spacing w:after="0"/>
        <w:rPr>
          <w:rFonts w:ascii="Courier New" w:hAnsi="Courier New" w:cs="Courier New"/>
          <w:spacing w:val="-1"/>
        </w:rPr>
      </w:pPr>
      <w:r>
        <w:rPr>
          <w:rFonts w:ascii="Courier New" w:hAnsi="Courier New" w:cs="Courier New"/>
          <w:spacing w:val="-1"/>
        </w:rPr>
        <w:t>sudo make</w:t>
      </w:r>
    </w:p>
    <w:p w14:paraId="6C70E4BA" w14:textId="2D520668" w:rsidR="00F12C35" w:rsidRPr="00FF5439" w:rsidRDefault="00F12C35" w:rsidP="00503E8D">
      <w:pPr>
        <w:spacing w:after="0"/>
        <w:rPr>
          <w:rFonts w:ascii="Courier New" w:hAnsi="Courier New" w:cs="Courier New"/>
          <w:spacing w:val="-1"/>
        </w:rPr>
      </w:pPr>
      <w:r>
        <w:rPr>
          <w:rFonts w:ascii="Courier New" w:hAnsi="Courier New" w:cs="Courier New"/>
          <w:spacing w:val="-1"/>
        </w:rPr>
        <w:t>sudo make modules_install install</w:t>
      </w:r>
    </w:p>
    <w:p w14:paraId="6909E861" w14:textId="77777777" w:rsidR="00F12C35" w:rsidRPr="007B5511" w:rsidRDefault="00F12C35" w:rsidP="00FF5439">
      <w:pPr>
        <w:spacing w:before="240"/>
        <w:rPr>
          <w:rFonts w:cstheme="minorHAnsi"/>
          <w:sz w:val="24"/>
          <w:lang w:val="en-US"/>
        </w:rPr>
      </w:pPr>
      <w:r w:rsidRPr="007B5511">
        <w:rPr>
          <w:rFonts w:cstheme="minorHAnsi"/>
          <w:sz w:val="24"/>
          <w:lang w:val="en-US"/>
        </w:rPr>
        <w:t>Sau khi cài đặt hoàn tất, ta cần restart máy lại để cập nhật bản kernel vừa build</w:t>
      </w:r>
    </w:p>
    <w:p w14:paraId="0AEA4AB9" w14:textId="77777777" w:rsidR="00F12C35" w:rsidRDefault="00F12C35" w:rsidP="00503E8D">
      <w:pPr>
        <w:spacing w:after="0"/>
        <w:rPr>
          <w:rFonts w:ascii="Courier New" w:hAnsi="Courier New" w:cs="Courier New"/>
          <w:spacing w:val="-1"/>
        </w:rPr>
      </w:pPr>
      <w:r>
        <w:rPr>
          <w:rFonts w:ascii="Courier New" w:hAnsi="Courier New" w:cs="Courier New"/>
          <w:spacing w:val="-1"/>
        </w:rPr>
        <w:t>shutdown -r now</w:t>
      </w:r>
    </w:p>
    <w:p w14:paraId="2B582C2C" w14:textId="77777777" w:rsidR="00F12C35" w:rsidRDefault="00F12C35" w:rsidP="00503E8D">
      <w:pPr>
        <w:spacing w:after="0"/>
        <w:rPr>
          <w:rStyle w:val="Emphasis"/>
          <w:rFonts w:ascii="Courier New" w:hAnsi="Courier New" w:cs="Courier New"/>
          <w:spacing w:val="-1"/>
        </w:rPr>
      </w:pPr>
      <w:r>
        <w:rPr>
          <w:rStyle w:val="Emphasis"/>
          <w:rFonts w:ascii="Courier New" w:hAnsi="Courier New" w:cs="Courier New"/>
          <w:spacing w:val="-1"/>
        </w:rPr>
        <w:t>uname -r</w:t>
      </w:r>
    </w:p>
    <w:p w14:paraId="0BB0AF22" w14:textId="07BAA46F" w:rsidR="00F12C35" w:rsidRDefault="00F12C3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14:paraId="3C8ADF1E" w14:textId="77777777" w:rsidR="00F12C35" w:rsidRDefault="00F12C35" w:rsidP="00793547">
      <w:pPr>
        <w:pStyle w:val="Heading2"/>
        <w:numPr>
          <w:ilvl w:val="1"/>
          <w:numId w:val="4"/>
        </w:numPr>
        <w:rPr>
          <w:rFonts w:cstheme="minorHAnsi"/>
          <w:lang w:val="en-US"/>
        </w:rPr>
      </w:pPr>
      <w:bookmarkStart w:id="6" w:name="_Toc531888777"/>
      <w:r w:rsidRPr="00793547">
        <w:rPr>
          <w:lang w:val="en-US"/>
        </w:rPr>
        <w:t>Kiểm tra kết quả</w:t>
      </w:r>
      <w:bookmarkEnd w:id="6"/>
    </w:p>
    <w:p w14:paraId="23D010E3" w14:textId="77777777" w:rsidR="00F12C35" w:rsidRPr="007B5511" w:rsidRDefault="00F12C35" w:rsidP="00FF5439">
      <w:pPr>
        <w:spacing w:before="240" w:after="0"/>
        <w:rPr>
          <w:rFonts w:cstheme="minorHAnsi"/>
          <w:sz w:val="24"/>
          <w:lang w:val="en-US"/>
        </w:rPr>
      </w:pPr>
      <w:r w:rsidRPr="007B5511">
        <w:rPr>
          <w:rFonts w:cstheme="minorHAnsi"/>
          <w:sz w:val="24"/>
          <w:lang w:val="en-US"/>
        </w:rPr>
        <w:t>Ta sẽ cần file mã nguồn này để kiểm tra hai syscall pnametoid và pidtoname</w:t>
      </w:r>
    </w:p>
    <w:p w14:paraId="1571174E" w14:textId="77777777" w:rsidR="00F12C35" w:rsidRPr="007B5511" w:rsidRDefault="00F12C35" w:rsidP="00F12C35">
      <w:pPr>
        <w:spacing w:before="240" w:after="0"/>
        <w:rPr>
          <w:rFonts w:cstheme="minorHAnsi"/>
          <w:b/>
          <w:i/>
          <w:sz w:val="24"/>
          <w:lang w:val="en-US"/>
        </w:rPr>
      </w:pPr>
      <w:r w:rsidRPr="007B5511">
        <w:rPr>
          <w:rFonts w:cstheme="minorHAnsi"/>
          <w:b/>
          <w:i/>
          <w:sz w:val="24"/>
          <w:lang w:val="en-US"/>
        </w:rPr>
        <w:t>File testpnameid.c</w:t>
      </w:r>
    </w:p>
    <w:p w14:paraId="0B84E838" w14:textId="77777777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>#include &lt;stdio.h&gt;</w:t>
      </w:r>
    </w:p>
    <w:p w14:paraId="04CD67EA" w14:textId="77777777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>#include &lt;linux/kernel.h&gt;</w:t>
      </w:r>
    </w:p>
    <w:p w14:paraId="57183EFE" w14:textId="77777777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>#include &lt;sys/syscall.h&gt;</w:t>
      </w:r>
    </w:p>
    <w:p w14:paraId="58357EF2" w14:textId="77777777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>#include &lt;unistd.h&gt;</w:t>
      </w:r>
    </w:p>
    <w:p w14:paraId="1754009A" w14:textId="77777777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>#include &lt;string.h&gt;</w:t>
      </w:r>
    </w:p>
    <w:p w14:paraId="0CA7E300" w14:textId="77777777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</w:p>
    <w:p w14:paraId="1FBC1C51" w14:textId="77777777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>#define MAX_SIZE 32</w:t>
      </w:r>
    </w:p>
    <w:p w14:paraId="0E971470" w14:textId="77777777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 xml:space="preserve"> </w:t>
      </w:r>
    </w:p>
    <w:p w14:paraId="54F7CB54" w14:textId="77777777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>int main(){</w:t>
      </w:r>
    </w:p>
    <w:p w14:paraId="414029A9" w14:textId="21D2F39C" w:rsid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 xml:space="preserve"> </w:t>
      </w:r>
    </w:p>
    <w:p w14:paraId="34D868A3" w14:textId="456B0A7C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>// Kiểm tra syscall pnametoid</w:t>
      </w:r>
    </w:p>
    <w:p w14:paraId="558B118F" w14:textId="40C45FED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 xml:space="preserve">    </w:t>
      </w:r>
      <w:r>
        <w:rPr>
          <w:rFonts w:ascii="Courier New" w:hAnsi="Courier New" w:cs="Courier New"/>
          <w:lang w:val="en-US"/>
        </w:rPr>
        <w:tab/>
      </w:r>
      <w:r w:rsidRPr="00F12C35">
        <w:rPr>
          <w:rFonts w:ascii="Courier New" w:hAnsi="Courier New" w:cs="Courier New"/>
          <w:lang w:val="en-US"/>
        </w:rPr>
        <w:t>char name[32];</w:t>
      </w:r>
    </w:p>
    <w:p w14:paraId="532D7AA2" w14:textId="771649A3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 xml:space="preserve">    </w:t>
      </w:r>
      <w:r>
        <w:rPr>
          <w:rFonts w:ascii="Courier New" w:hAnsi="Courier New" w:cs="Courier New"/>
          <w:lang w:val="en-US"/>
        </w:rPr>
        <w:tab/>
      </w:r>
      <w:r w:rsidRPr="00F12C35">
        <w:rPr>
          <w:rFonts w:ascii="Courier New" w:hAnsi="Courier New" w:cs="Courier New"/>
          <w:lang w:val="en-US"/>
        </w:rPr>
        <w:t>puts("Enter process to find");</w:t>
      </w:r>
    </w:p>
    <w:p w14:paraId="61E8A4F2" w14:textId="0757B5B0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 xml:space="preserve">    </w:t>
      </w:r>
      <w:r>
        <w:rPr>
          <w:rFonts w:ascii="Courier New" w:hAnsi="Courier New" w:cs="Courier New"/>
          <w:lang w:val="en-US"/>
        </w:rPr>
        <w:tab/>
      </w:r>
      <w:r w:rsidRPr="00F12C35">
        <w:rPr>
          <w:rFonts w:ascii="Courier New" w:hAnsi="Courier New" w:cs="Courier New"/>
          <w:lang w:val="en-US"/>
        </w:rPr>
        <w:t>scanf("%s",name);</w:t>
      </w:r>
    </w:p>
    <w:p w14:paraId="350CC35D" w14:textId="617D1C01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 xml:space="preserve">    </w:t>
      </w:r>
      <w:r>
        <w:rPr>
          <w:rFonts w:ascii="Courier New" w:hAnsi="Courier New" w:cs="Courier New"/>
          <w:lang w:val="en-US"/>
        </w:rPr>
        <w:tab/>
      </w:r>
      <w:r w:rsidRPr="00F12C35">
        <w:rPr>
          <w:rFonts w:ascii="Courier New" w:hAnsi="Courier New" w:cs="Courier New"/>
          <w:lang w:val="en-US"/>
        </w:rPr>
        <w:t>long int status = syscall(333, name);</w:t>
      </w:r>
    </w:p>
    <w:p w14:paraId="689034D8" w14:textId="59C47AA9" w:rsid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 xml:space="preserve">    </w:t>
      </w:r>
      <w:r>
        <w:rPr>
          <w:rFonts w:ascii="Courier New" w:hAnsi="Courier New" w:cs="Courier New"/>
          <w:lang w:val="en-US"/>
        </w:rPr>
        <w:tab/>
      </w:r>
      <w:r w:rsidRPr="00F12C35">
        <w:rPr>
          <w:rFonts w:ascii="Courier New" w:hAnsi="Courier New" w:cs="Courier New"/>
          <w:lang w:val="en-US"/>
        </w:rPr>
        <w:t>printf("sys_pnametoid returned %ld\n", status);</w:t>
      </w:r>
    </w:p>
    <w:p w14:paraId="7A10FE13" w14:textId="4EC77526" w:rsidR="00F12C35" w:rsidRDefault="00F12C35" w:rsidP="00F12C35">
      <w:pPr>
        <w:spacing w:after="0"/>
        <w:ind w:firstLine="720"/>
        <w:rPr>
          <w:rFonts w:ascii="Courier New" w:hAnsi="Courier New" w:cs="Courier New"/>
          <w:lang w:val="en-US"/>
        </w:rPr>
      </w:pPr>
    </w:p>
    <w:p w14:paraId="54E60620" w14:textId="052F35C8" w:rsidR="00F12C35" w:rsidRDefault="00F12C35" w:rsidP="00F12C35">
      <w:pPr>
        <w:spacing w:after="0"/>
        <w:ind w:firstLine="72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// Kiểm tra syscall pidtoname</w:t>
      </w:r>
    </w:p>
    <w:p w14:paraId="5F6C1C05" w14:textId="0DB529CB" w:rsidR="00F12C35" w:rsidRPr="00F12C35" w:rsidRDefault="00F12C35" w:rsidP="00F12C35">
      <w:pPr>
        <w:spacing w:after="0"/>
        <w:ind w:firstLine="72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>int pid;</w:t>
      </w:r>
    </w:p>
    <w:p w14:paraId="517BC80D" w14:textId="77777777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ab/>
        <w:t>char buff[MAX_SIZE];</w:t>
      </w:r>
    </w:p>
    <w:p w14:paraId="14B68B91" w14:textId="77777777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ab/>
        <w:t>puts("Enter process ID: ");</w:t>
      </w:r>
    </w:p>
    <w:p w14:paraId="3A150248" w14:textId="77777777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ab/>
        <w:t>scanf("%d", &amp;pid);</w:t>
      </w:r>
    </w:p>
    <w:p w14:paraId="53055E5E" w14:textId="77777777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ab/>
        <w:t>long int status334 = syscall(334, pid, buff, MAX_SIZE);</w:t>
      </w:r>
    </w:p>
    <w:p w14:paraId="100230AA" w14:textId="77777777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ab/>
        <w:t xml:space="preserve">printf("sys_pidtoname returned %ld, %s\n", status334, buff); </w:t>
      </w:r>
    </w:p>
    <w:p w14:paraId="3F11AE8B" w14:textId="77777777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</w:p>
    <w:p w14:paraId="2461DA99" w14:textId="77777777" w:rsidR="00F12C35" w:rsidRPr="00F12C3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 xml:space="preserve">    return 0;</w:t>
      </w:r>
    </w:p>
    <w:p w14:paraId="2CC91764" w14:textId="288EA04D" w:rsidR="009C2D95" w:rsidRDefault="00F12C35" w:rsidP="00F12C35">
      <w:pPr>
        <w:spacing w:after="0"/>
        <w:rPr>
          <w:rFonts w:ascii="Courier New" w:hAnsi="Courier New" w:cs="Courier New"/>
          <w:lang w:val="en-US"/>
        </w:rPr>
      </w:pPr>
      <w:r w:rsidRPr="00F12C35">
        <w:rPr>
          <w:rFonts w:ascii="Courier New" w:hAnsi="Courier New" w:cs="Courier New"/>
          <w:lang w:val="en-US"/>
        </w:rPr>
        <w:t>}</w:t>
      </w:r>
    </w:p>
    <w:p w14:paraId="02A8714F" w14:textId="77777777" w:rsidR="009C2D95" w:rsidRDefault="009C2D95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4FAE98C5" w14:textId="77777777" w:rsidR="00793547" w:rsidRPr="009C2D95" w:rsidRDefault="00F12C35" w:rsidP="009C2D95">
      <w:pPr>
        <w:rPr>
          <w:rFonts w:cstheme="minorHAnsi"/>
          <w:sz w:val="24"/>
          <w:lang w:val="en-US"/>
        </w:rPr>
      </w:pPr>
      <w:r w:rsidRPr="009C2D95">
        <w:rPr>
          <w:rFonts w:cstheme="minorHAnsi"/>
          <w:sz w:val="24"/>
          <w:lang w:val="en-US"/>
        </w:rPr>
        <w:t xml:space="preserve">Chạy chương trình lên và nhập vào </w:t>
      </w:r>
      <w:r w:rsidRPr="009C2D95">
        <w:rPr>
          <w:rFonts w:ascii="Courier New" w:hAnsi="Courier New" w:cs="Courier New"/>
          <w:sz w:val="24"/>
          <w:lang w:val="en-US"/>
        </w:rPr>
        <w:t>bash</w:t>
      </w:r>
      <w:r w:rsidRPr="009C2D95">
        <w:rPr>
          <w:rFonts w:cstheme="minorHAnsi"/>
          <w:sz w:val="24"/>
          <w:lang w:val="en-US"/>
        </w:rPr>
        <w:t xml:space="preserve"> ta sẽ được kết quả như sau:</w:t>
      </w:r>
    </w:p>
    <w:p w14:paraId="5AD13FB7" w14:textId="77777777" w:rsidR="009F76A1" w:rsidRDefault="00793547" w:rsidP="00F12C35">
      <w:pPr>
        <w:spacing w:after="0"/>
        <w:rPr>
          <w:rFonts w:cstheme="minorHAnsi"/>
          <w:lang w:val="en-US"/>
        </w:rPr>
      </w:pPr>
      <w:r>
        <w:rPr>
          <w:rFonts w:cstheme="minorHAnsi"/>
          <w:lang w:val="en-US"/>
        </w:rPr>
        <w:drawing>
          <wp:inline distT="0" distB="0" distL="0" distR="0" wp14:anchorId="178C32F0" wp14:editId="3E6A5DC7">
            <wp:extent cx="5932805" cy="2872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DCE2" w14:textId="77777777" w:rsidR="009F76A1" w:rsidRDefault="009F76A1" w:rsidP="00F12C35">
      <w:pPr>
        <w:spacing w:after="0"/>
        <w:rPr>
          <w:rFonts w:cstheme="minorHAnsi"/>
          <w:lang w:val="en-US"/>
        </w:rPr>
      </w:pPr>
    </w:p>
    <w:p w14:paraId="07CF235C" w14:textId="77777777" w:rsidR="009F76A1" w:rsidRDefault="009F76A1" w:rsidP="00F12C35">
      <w:pPr>
        <w:spacing w:after="0"/>
        <w:rPr>
          <w:rFonts w:ascii="Courier New" w:hAnsi="Courier New" w:cs="Courier New"/>
          <w:lang w:val="en-US"/>
        </w:rPr>
      </w:pPr>
      <w:r w:rsidRPr="007B5511">
        <w:rPr>
          <w:rFonts w:cstheme="minorHAnsi"/>
          <w:sz w:val="24"/>
          <w:lang w:val="en-US"/>
        </w:rPr>
        <w:t xml:space="preserve">Syscall pnametoid nhận vào </w:t>
      </w:r>
      <w:r w:rsidRPr="007B5511">
        <w:rPr>
          <w:rFonts w:ascii="Courier New" w:hAnsi="Courier New" w:cs="Courier New"/>
          <w:sz w:val="24"/>
          <w:lang w:val="en-US"/>
        </w:rPr>
        <w:t>bash</w:t>
      </w:r>
      <w:r w:rsidRPr="007B5511">
        <w:rPr>
          <w:rFonts w:cstheme="minorHAnsi"/>
          <w:sz w:val="24"/>
          <w:lang w:val="en-US"/>
        </w:rPr>
        <w:t xml:space="preserve"> và trả ra PID cuối cùng được tìm thấy </w:t>
      </w:r>
      <w:r w:rsidRPr="009F76A1">
        <w:rPr>
          <w:rFonts w:ascii="Courier New" w:hAnsi="Courier New" w:cs="Courier New"/>
          <w:lang w:val="en-US"/>
        </w:rPr>
        <w:t>12543</w:t>
      </w:r>
    </w:p>
    <w:p w14:paraId="1A62601C" w14:textId="77777777" w:rsidR="009C2D95" w:rsidRDefault="009F76A1" w:rsidP="00F12C35">
      <w:pPr>
        <w:spacing w:after="0"/>
        <w:rPr>
          <w:rFonts w:ascii="Courier New" w:hAnsi="Courier New" w:cs="Courier New"/>
          <w:lang w:val="en-US"/>
        </w:rPr>
      </w:pPr>
      <w:r w:rsidRPr="007B5511">
        <w:rPr>
          <w:rFonts w:cstheme="minorHAnsi"/>
          <w:sz w:val="24"/>
          <w:lang w:val="en-US"/>
        </w:rPr>
        <w:t>Ngược lại, syscall pidtoname nhận vào PID</w:t>
      </w:r>
      <w:r>
        <w:rPr>
          <w:rFonts w:cstheme="minorHAnsi"/>
          <w:lang w:val="en-US"/>
        </w:rPr>
        <w:t xml:space="preserve"> </w:t>
      </w:r>
      <w:r w:rsidRPr="009F76A1">
        <w:rPr>
          <w:rFonts w:ascii="Courier New" w:hAnsi="Courier New" w:cs="Courier New"/>
          <w:lang w:val="en-US"/>
        </w:rPr>
        <w:t>12015</w:t>
      </w:r>
      <w:r>
        <w:rPr>
          <w:rFonts w:cstheme="minorHAnsi"/>
          <w:lang w:val="en-US"/>
        </w:rPr>
        <w:t xml:space="preserve"> </w:t>
      </w:r>
      <w:r w:rsidRPr="007B5511">
        <w:rPr>
          <w:rFonts w:cstheme="minorHAnsi"/>
          <w:sz w:val="24"/>
          <w:lang w:val="en-US"/>
        </w:rPr>
        <w:t>(cũng là 1 cái bash khác) và trả ra</w:t>
      </w:r>
      <w:r>
        <w:rPr>
          <w:rFonts w:cstheme="minorHAnsi"/>
          <w:lang w:val="en-US"/>
        </w:rPr>
        <w:t xml:space="preserve"> </w:t>
      </w:r>
      <w:r w:rsidRPr="009F76A1">
        <w:rPr>
          <w:rFonts w:ascii="Courier New" w:hAnsi="Courier New" w:cs="Courier New"/>
          <w:lang w:val="en-US"/>
        </w:rPr>
        <w:t>bash</w:t>
      </w:r>
    </w:p>
    <w:p w14:paraId="6BE571A5" w14:textId="77777777" w:rsidR="009C2D95" w:rsidRDefault="009C2D95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3B649E78" w14:textId="77777777" w:rsidR="00FF5439" w:rsidRPr="00FF5439" w:rsidRDefault="0060741B" w:rsidP="0060741B">
      <w:pPr>
        <w:pStyle w:val="Heading1"/>
        <w:numPr>
          <w:ilvl w:val="0"/>
          <w:numId w:val="4"/>
        </w:numPr>
        <w:rPr>
          <w:rFonts w:cstheme="minorHAnsi"/>
          <w:lang w:val="en-US"/>
        </w:rPr>
      </w:pPr>
      <w:bookmarkStart w:id="7" w:name="_Toc531888778"/>
      <w:r w:rsidRPr="0060741B">
        <w:rPr>
          <w:lang w:val="en-US"/>
        </w:rPr>
        <w:t>Hook 2 syscall open và write</w:t>
      </w:r>
      <w:bookmarkEnd w:id="7"/>
    </w:p>
    <w:p w14:paraId="4CF668EC" w14:textId="2A63261A" w:rsidR="0034254D" w:rsidRPr="009C2D95" w:rsidRDefault="0034254D" w:rsidP="00AA4048">
      <w:pPr>
        <w:spacing w:before="240"/>
        <w:rPr>
          <w:sz w:val="24"/>
          <w:lang w:val="en-US"/>
        </w:rPr>
      </w:pPr>
      <w:r w:rsidRPr="009C2D95">
        <w:rPr>
          <w:sz w:val="24"/>
          <w:lang w:val="en-US"/>
        </w:rPr>
        <w:t xml:space="preserve">Đầu tiên ta cần phải lấy được địa chỉ của bảng syscall sys_call_table trong hệ điều hành. Có 2 nơi có thể tìm thấy được cái địa chỉ này: </w:t>
      </w:r>
      <w:r w:rsidR="00602768" w:rsidRPr="009C2D95">
        <w:rPr>
          <w:b/>
          <w:sz w:val="24"/>
          <w:lang w:val="en-US"/>
        </w:rPr>
        <w:t>/boot/System.map-4.14.81</w:t>
      </w:r>
      <w:r w:rsidR="00602768" w:rsidRPr="009C2D95">
        <w:rPr>
          <w:sz w:val="24"/>
          <w:lang w:val="en-US"/>
        </w:rPr>
        <w:t xml:space="preserve"> và  </w:t>
      </w:r>
      <w:r w:rsidR="00602768" w:rsidRPr="009C2D95">
        <w:rPr>
          <w:b/>
          <w:sz w:val="24"/>
          <w:lang w:val="en-US"/>
        </w:rPr>
        <w:t>/proc/kallsyms</w:t>
      </w:r>
      <w:r w:rsidR="00602768" w:rsidRPr="009C2D95">
        <w:rPr>
          <w:sz w:val="24"/>
          <w:lang w:val="en-US"/>
        </w:rPr>
        <w:t xml:space="preserve">. Tùy phiên bản kernel đang sử dụng mà ta sẽ chọn file phù hợp. (Với các bản </w:t>
      </w:r>
      <w:r w:rsidR="00602768" w:rsidRPr="00AA4048">
        <w:rPr>
          <w:b/>
          <w:sz w:val="24"/>
          <w:lang w:val="en-US"/>
        </w:rPr>
        <w:t>4.x trở lên</w:t>
      </w:r>
      <w:r w:rsidR="00602768" w:rsidRPr="009C2D95">
        <w:rPr>
          <w:sz w:val="24"/>
          <w:lang w:val="en-US"/>
        </w:rPr>
        <w:t xml:space="preserve"> thì địa chỉ thật sự nằm trong </w:t>
      </w:r>
      <w:r w:rsidR="00602768" w:rsidRPr="009C2D95">
        <w:rPr>
          <w:b/>
          <w:sz w:val="24"/>
          <w:lang w:val="en-US"/>
        </w:rPr>
        <w:t>/proc/kallsyms</w:t>
      </w:r>
      <w:r w:rsidR="00602768" w:rsidRPr="009C2D95">
        <w:rPr>
          <w:sz w:val="24"/>
          <w:lang w:val="en-US"/>
        </w:rPr>
        <w:t xml:space="preserve"> )</w:t>
      </w:r>
    </w:p>
    <w:p w14:paraId="38B9808C" w14:textId="610AF69E" w:rsidR="00602768" w:rsidRDefault="00602768">
      <w:pPr>
        <w:rPr>
          <w:lang w:val="en-US"/>
        </w:rPr>
      </w:pPr>
      <w:r>
        <w:rPr>
          <w:lang w:val="en-US"/>
        </w:rPr>
        <w:drawing>
          <wp:inline distT="0" distB="0" distL="0" distR="0" wp14:anchorId="24BC2AD4" wp14:editId="4DEB9048">
            <wp:extent cx="5947410" cy="4457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F462" w14:textId="185054DD" w:rsidR="00602768" w:rsidRDefault="00602768" w:rsidP="009C2D95">
      <w:pPr>
        <w:jc w:val="center"/>
        <w:rPr>
          <w:i/>
          <w:sz w:val="24"/>
          <w:lang w:val="en-US"/>
        </w:rPr>
      </w:pPr>
      <w:r w:rsidRPr="009C2D95">
        <w:rPr>
          <w:i/>
          <w:sz w:val="24"/>
          <w:lang w:val="en-US"/>
        </w:rPr>
        <w:t>Hai địa chỉ khác nhau ở 2 file khác nhau của bảng sys_call_table</w:t>
      </w:r>
    </w:p>
    <w:p w14:paraId="30258EC4" w14:textId="7B039AB3" w:rsidR="00AA4048" w:rsidRDefault="00AA4048" w:rsidP="003D22E9">
      <w:pPr>
        <w:rPr>
          <w:sz w:val="24"/>
          <w:lang w:val="en-US"/>
        </w:rPr>
      </w:pPr>
      <w:r>
        <w:rPr>
          <w:sz w:val="24"/>
          <w:lang w:val="en-US"/>
        </w:rPr>
        <w:t xml:space="preserve">Việc lấy địa chỉ của bảng </w:t>
      </w:r>
      <w:r w:rsidRPr="00AA4048">
        <w:rPr>
          <w:b/>
          <w:sz w:val="24"/>
          <w:lang w:val="en-US"/>
        </w:rPr>
        <w:t>sys_call_table</w:t>
      </w:r>
      <w:r>
        <w:rPr>
          <w:sz w:val="24"/>
          <w:lang w:val="en-US"/>
        </w:rPr>
        <w:t xml:space="preserve"> có thể thông qua code cứng hoặc là brute force vùng nhớ ở kernel để lấy. Tuy nhiên để đơn giản thì chúng ta chỉ code cứng lưu lại </w:t>
      </w:r>
      <w:r w:rsidRPr="00AA4048">
        <w:rPr>
          <w:b/>
          <w:sz w:val="24"/>
          <w:lang w:val="en-US"/>
        </w:rPr>
        <w:t>0xffffffffb1a00180</w:t>
      </w:r>
      <w:r>
        <w:rPr>
          <w:sz w:val="24"/>
          <w:lang w:val="en-US"/>
        </w:rPr>
        <w:t xml:space="preserve"> là được. </w:t>
      </w:r>
      <w:r w:rsidRPr="00AA4048">
        <w:rPr>
          <w:i/>
          <w:sz w:val="24"/>
          <w:lang w:val="en-US"/>
        </w:rPr>
        <w:t xml:space="preserve">(Lưu ý: mỗi lần restart lại máy thì địa chỉ trên sẽ </w:t>
      </w:r>
      <w:r w:rsidRPr="00AA4048">
        <w:rPr>
          <w:b/>
          <w:i/>
          <w:sz w:val="24"/>
          <w:lang w:val="en-US"/>
        </w:rPr>
        <w:t>thay đổi</w:t>
      </w:r>
      <w:r w:rsidRPr="00AA4048">
        <w:rPr>
          <w:i/>
          <w:sz w:val="24"/>
          <w:lang w:val="en-US"/>
        </w:rPr>
        <w:t xml:space="preserve"> nên ta cũng sẽ cần </w:t>
      </w:r>
      <w:r w:rsidRPr="00AA4048">
        <w:rPr>
          <w:b/>
          <w:i/>
          <w:sz w:val="24"/>
          <w:lang w:val="en-US"/>
        </w:rPr>
        <w:t>cập nhật thủ công</w:t>
      </w:r>
      <w:r w:rsidRPr="00AA4048">
        <w:rPr>
          <w:i/>
          <w:sz w:val="24"/>
          <w:lang w:val="en-US"/>
        </w:rPr>
        <w:t xml:space="preserve"> lại nếu có restart máy ảo)</w:t>
      </w:r>
    </w:p>
    <w:p w14:paraId="5CD47262" w14:textId="7040D460" w:rsidR="003D22E9" w:rsidRDefault="003D22E9" w:rsidP="003D22E9">
      <w:pPr>
        <w:rPr>
          <w:sz w:val="24"/>
          <w:lang w:val="en-US"/>
        </w:rPr>
      </w:pPr>
      <w:r>
        <w:rPr>
          <w:sz w:val="24"/>
          <w:lang w:val="en-US"/>
        </w:rPr>
        <w:t xml:space="preserve">Để có thể lấy được tên process đang chạy khi gọi đến syscall open(), write(), ta sẽ sử dụng đến macro </w:t>
      </w:r>
      <w:r w:rsidRPr="003D22E9">
        <w:rPr>
          <w:rFonts w:ascii="Courier New" w:hAnsi="Courier New" w:cs="Courier New"/>
          <w:sz w:val="24"/>
          <w:lang w:val="en-US"/>
        </w:rPr>
        <w:t>current</w:t>
      </w:r>
      <w:r>
        <w:rPr>
          <w:sz w:val="24"/>
          <w:lang w:val="en-US"/>
        </w:rPr>
        <w:t>. Đây là 1 macro đặc biệt trỏ đến process đang thực thi bên trong kernel. Nó chứa đầy đủ các thông tin như ID, tên,…</w:t>
      </w:r>
    </w:p>
    <w:p w14:paraId="5681CC5F" w14:textId="77777777" w:rsidR="00AA4048" w:rsidRDefault="003D22E9" w:rsidP="00AA4048">
      <w:pPr>
        <w:rPr>
          <w:sz w:val="24"/>
          <w:lang w:val="en-US"/>
        </w:rPr>
      </w:pPr>
      <w:r>
        <w:rPr>
          <w:sz w:val="24"/>
          <w:lang w:val="en-US"/>
        </w:rPr>
        <w:t xml:space="preserve">Đối với syscall write(), ta sẽ cần viết thêm 1 hàm để lấy được tên file đang mở thông qua </w:t>
      </w:r>
      <w:r w:rsidRPr="003D22E9">
        <w:rPr>
          <w:rFonts w:ascii="Courier New" w:hAnsi="Courier New" w:cs="Courier New"/>
          <w:sz w:val="24"/>
          <w:lang w:val="en-US"/>
        </w:rPr>
        <w:t>file descriptor</w:t>
      </w:r>
      <w:r>
        <w:rPr>
          <w:sz w:val="24"/>
          <w:lang w:val="en-US"/>
        </w:rPr>
        <w:t xml:space="preserve"> (lấy từ tham số thứ nhất của write) và </w:t>
      </w:r>
      <w:r w:rsidRPr="003D22E9">
        <w:rPr>
          <w:rFonts w:ascii="Courier New" w:hAnsi="Courier New" w:cs="Courier New"/>
          <w:sz w:val="24"/>
          <w:lang w:val="en-US"/>
        </w:rPr>
        <w:t>files_struct</w:t>
      </w:r>
      <w:r>
        <w:rPr>
          <w:sz w:val="24"/>
          <w:lang w:val="en-US"/>
        </w:rPr>
        <w:t xml:space="preserve"> (lấy từ </w:t>
      </w:r>
      <w:r w:rsidRPr="003D22E9">
        <w:rPr>
          <w:rFonts w:ascii="Courier New" w:hAnsi="Courier New" w:cs="Courier New"/>
          <w:sz w:val="24"/>
          <w:lang w:val="en-US"/>
        </w:rPr>
        <w:t>current-&gt;files</w:t>
      </w:r>
      <w:r>
        <w:rPr>
          <w:sz w:val="24"/>
          <w:lang w:val="en-US"/>
        </w:rPr>
        <w:t xml:space="preserve">). Hàm này là hàm </w:t>
      </w:r>
      <w:r w:rsidRPr="00AA4048">
        <w:rPr>
          <w:rFonts w:ascii="Courier New" w:hAnsi="Courier New" w:cs="Courier New"/>
          <w:sz w:val="24"/>
          <w:lang w:val="en-US"/>
        </w:rPr>
        <w:t>getPath</w:t>
      </w:r>
      <w:r w:rsidR="00AA4048" w:rsidRPr="00AA4048">
        <w:rPr>
          <w:rFonts w:ascii="Courier New" w:hAnsi="Courier New" w:cs="Courier New"/>
          <w:sz w:val="24"/>
          <w:lang w:val="en-US"/>
        </w:rPr>
        <w:t>Name()</w:t>
      </w:r>
      <w:r w:rsidR="00AA4048">
        <w:rPr>
          <w:sz w:val="24"/>
          <w:lang w:val="en-US"/>
        </w:rPr>
        <w:t xml:space="preserve"> bên dưới.</w:t>
      </w:r>
    </w:p>
    <w:p w14:paraId="0F632932" w14:textId="653C547B" w:rsidR="00953503" w:rsidRPr="00AA4048" w:rsidRDefault="00602768" w:rsidP="00AA4048">
      <w:pPr>
        <w:pStyle w:val="Heading2"/>
        <w:numPr>
          <w:ilvl w:val="1"/>
          <w:numId w:val="4"/>
        </w:numPr>
        <w:rPr>
          <w:lang w:val="en-US"/>
        </w:rPr>
      </w:pPr>
      <w:bookmarkStart w:id="8" w:name="_Toc531888779"/>
      <w:r>
        <w:rPr>
          <w:lang w:val="en-US"/>
        </w:rPr>
        <w:t>Chuẩn bị mã nguồn</w:t>
      </w:r>
      <w:bookmarkEnd w:id="8"/>
    </w:p>
    <w:p w14:paraId="71695909" w14:textId="469F2A55" w:rsidR="00953503" w:rsidRPr="009C2D95" w:rsidRDefault="00953503">
      <w:pPr>
        <w:rPr>
          <w:sz w:val="24"/>
          <w:lang w:val="en-US"/>
        </w:rPr>
      </w:pPr>
      <w:r w:rsidRPr="009C2D95">
        <w:rPr>
          <w:sz w:val="24"/>
          <w:lang w:val="en-US"/>
        </w:rPr>
        <w:t xml:space="preserve">Tạo thư mục hooking để chứa mã nguồn cần thiết: </w:t>
      </w:r>
      <w:r w:rsidRPr="009C2D95">
        <w:rPr>
          <w:b/>
          <w:sz w:val="24"/>
          <w:lang w:val="en-US"/>
        </w:rPr>
        <w:t>hook_open.c</w:t>
      </w:r>
      <w:r w:rsidRPr="009C2D95">
        <w:rPr>
          <w:sz w:val="24"/>
          <w:lang w:val="en-US"/>
        </w:rPr>
        <w:t xml:space="preserve">, </w:t>
      </w:r>
      <w:r w:rsidRPr="009C2D95">
        <w:rPr>
          <w:b/>
          <w:sz w:val="24"/>
          <w:lang w:val="en-US"/>
        </w:rPr>
        <w:t>hook_write.c</w:t>
      </w:r>
      <w:r w:rsidRPr="009C2D95">
        <w:rPr>
          <w:sz w:val="24"/>
          <w:lang w:val="en-US"/>
        </w:rPr>
        <w:t xml:space="preserve">, </w:t>
      </w:r>
      <w:r w:rsidRPr="009C2D95">
        <w:rPr>
          <w:b/>
          <w:sz w:val="24"/>
          <w:lang w:val="en-US"/>
        </w:rPr>
        <w:t>Makefile</w:t>
      </w:r>
    </w:p>
    <w:p w14:paraId="46083948" w14:textId="77777777" w:rsidR="003D22E9" w:rsidRDefault="00953503">
      <w:pPr>
        <w:rPr>
          <w:sz w:val="24"/>
          <w:lang w:val="en-US"/>
        </w:rPr>
      </w:pPr>
      <w:r w:rsidRPr="009C2D95">
        <w:rPr>
          <w:sz w:val="24"/>
          <w:lang w:val="en-US"/>
        </w:rPr>
        <w:t>Lưu ý là chúng ta hoàn toàn có thể gộp chung thành 1 file hook.c duy nhất. Tuy nhiên để cho đơn giản, tránh việc sau khi hook 2 system call in thông báo lộn xộn thì ta sẽ hook lần lượt 2 system call này.</w:t>
      </w:r>
    </w:p>
    <w:p w14:paraId="2B9C6BBB" w14:textId="12684ABF" w:rsidR="00953503" w:rsidRPr="009C2D95" w:rsidRDefault="009C2D95">
      <w:pPr>
        <w:rPr>
          <w:sz w:val="24"/>
          <w:lang w:val="en-US"/>
        </w:rPr>
      </w:pPr>
      <w:r w:rsidRPr="009C2D95">
        <w:rPr>
          <w:b/>
          <w:sz w:val="24"/>
          <w:lang w:val="en-US"/>
        </w:rPr>
        <w:t xml:space="preserve">File </w:t>
      </w:r>
      <w:r w:rsidR="00953503" w:rsidRPr="009C2D95">
        <w:rPr>
          <w:b/>
          <w:sz w:val="24"/>
          <w:lang w:val="en-US"/>
        </w:rPr>
        <w:t>hook_open.c, hook_write.c</w:t>
      </w:r>
      <w:r>
        <w:rPr>
          <w:sz w:val="24"/>
          <w:lang w:val="en-US"/>
        </w:rPr>
        <w:t>:</w:t>
      </w:r>
    </w:p>
    <w:p w14:paraId="095E84A9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#include &lt;linux/module.h&gt;  /* Needed by all kernel modules */</w:t>
      </w:r>
    </w:p>
    <w:p w14:paraId="0A13ED63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#include &lt;linux/kernel.h&gt;  /* Needed for loglevels (KERN_WARNING, KERN_EMERG, KERN_INFO, etc.) */</w:t>
      </w:r>
    </w:p>
    <w:p w14:paraId="3986A5F7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#include &lt;linux/init.h&gt;    /* Needed for __init and __exit macros. */</w:t>
      </w:r>
    </w:p>
    <w:p w14:paraId="7D99B4A4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#include &lt;linux/unistd.h&gt;  /* sys_call_table __NR_* system call function indices */</w:t>
      </w:r>
    </w:p>
    <w:p w14:paraId="0CB3F576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#include &lt;linux/fs.h&gt;      /* filp_open */</w:t>
      </w:r>
    </w:p>
    <w:p w14:paraId="6EDC6956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#include &lt;asm/paravirt.h&gt; /* write_cr0 */</w:t>
      </w:r>
    </w:p>
    <w:p w14:paraId="18C1EE4C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#include &lt;linux/sched.h&gt;</w:t>
      </w:r>
      <w:r w:rsidRPr="00953503">
        <w:rPr>
          <w:rFonts w:ascii="Courier New" w:hAnsi="Courier New" w:cs="Courier New"/>
          <w:lang w:val="en-US"/>
        </w:rPr>
        <w:tab/>
        <w:t>/* need for current_id  */</w:t>
      </w:r>
    </w:p>
    <w:p w14:paraId="62DF9C5E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#include &lt;linux/syscalls.h&gt;</w:t>
      </w:r>
    </w:p>
    <w:p w14:paraId="377EBC48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#include &lt;linux/string.h&gt;</w:t>
      </w:r>
    </w:p>
    <w:p w14:paraId="1409F2D8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#include &lt;linux/fdtable.h&gt;</w:t>
      </w:r>
      <w:r w:rsidRPr="00953503">
        <w:rPr>
          <w:rFonts w:ascii="Courier New" w:hAnsi="Courier New" w:cs="Courier New"/>
          <w:lang w:val="en-US"/>
        </w:rPr>
        <w:tab/>
        <w:t>/*need for files_struct: current_files*/</w:t>
      </w:r>
    </w:p>
    <w:p w14:paraId="5CB61665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5085F6EF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unsigned long *syscall_table = (unsigned long *)0xffffffffb1a00180;</w:t>
      </w:r>
    </w:p>
    <w:p w14:paraId="3E5F0B49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5F40CEE7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char *tmp = NULL;</w:t>
      </w:r>
    </w:p>
    <w:p w14:paraId="544E5686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char *pathname = NULL;</w:t>
      </w:r>
    </w:p>
    <w:p w14:paraId="5C5A2E04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0AA43968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asmlinkage int (*original_write)(unsigned int, const char __user *, size_t);</w:t>
      </w:r>
    </w:p>
    <w:p w14:paraId="593AF81D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464D4641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asmlinkage int (*original_open)(const char __user *, int);</w:t>
      </w:r>
    </w:p>
    <w:p w14:paraId="1D8CFDAA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44EC1243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int getPathName(unsigned int fd,struct files_struct *files){</w:t>
      </w:r>
    </w:p>
    <w:p w14:paraId="2F857453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</w:r>
    </w:p>
    <w:p w14:paraId="2DCC61C8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struct file *file;</w:t>
      </w:r>
    </w:p>
    <w:p w14:paraId="14CFF007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struct path *path;</w:t>
      </w:r>
    </w:p>
    <w:p w14:paraId="08380321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67DCC082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spin_lock(&amp;files-&gt;file_lock);</w:t>
      </w:r>
    </w:p>
    <w:p w14:paraId="1AD22BEC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file = fcheck_files(files, fd);</w:t>
      </w:r>
    </w:p>
    <w:p w14:paraId="0BEBB768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if (!file) {</w:t>
      </w:r>
    </w:p>
    <w:p w14:paraId="6CE7CCDF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</w:t>
      </w:r>
      <w:r w:rsidRPr="00953503">
        <w:rPr>
          <w:rFonts w:ascii="Courier New" w:hAnsi="Courier New" w:cs="Courier New"/>
          <w:lang w:val="en-US"/>
        </w:rPr>
        <w:tab/>
        <w:t>spin_unlock(&amp;files-&gt;file_lock);</w:t>
      </w:r>
    </w:p>
    <w:p w14:paraId="13AB7AC7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</w:t>
      </w:r>
      <w:r w:rsidRPr="00953503">
        <w:rPr>
          <w:rFonts w:ascii="Courier New" w:hAnsi="Courier New" w:cs="Courier New"/>
          <w:lang w:val="en-US"/>
        </w:rPr>
        <w:tab/>
        <w:t>return -ENOENT;</w:t>
      </w:r>
    </w:p>
    <w:p w14:paraId="3491F032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}</w:t>
      </w:r>
    </w:p>
    <w:p w14:paraId="5DB88814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0B493FE9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path = &amp;file-&gt;f_path;</w:t>
      </w:r>
    </w:p>
    <w:p w14:paraId="14257C8D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path_get(path);</w:t>
      </w:r>
    </w:p>
    <w:p w14:paraId="7D27FBD2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spin_unlock(&amp;files-&gt;file_lock);</w:t>
      </w:r>
    </w:p>
    <w:p w14:paraId="01F495E3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1F26DCD7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tmp = (char *)__get_free_page(GFP_KERNEL);</w:t>
      </w:r>
    </w:p>
    <w:p w14:paraId="30F2E080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709B6869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if (!tmp) {</w:t>
      </w:r>
    </w:p>
    <w:p w14:paraId="15018327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</w:t>
      </w:r>
      <w:r w:rsidRPr="00953503">
        <w:rPr>
          <w:rFonts w:ascii="Courier New" w:hAnsi="Courier New" w:cs="Courier New"/>
          <w:lang w:val="en-US"/>
        </w:rPr>
        <w:tab/>
        <w:t>path_put(path);</w:t>
      </w:r>
    </w:p>
    <w:p w14:paraId="76111E25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</w:t>
      </w:r>
      <w:r w:rsidRPr="00953503">
        <w:rPr>
          <w:rFonts w:ascii="Courier New" w:hAnsi="Courier New" w:cs="Courier New"/>
          <w:lang w:val="en-US"/>
        </w:rPr>
        <w:tab/>
        <w:t>return -ENOMEM;</w:t>
      </w:r>
    </w:p>
    <w:p w14:paraId="09BE6D60" w14:textId="77777777" w:rsidR="00953503" w:rsidRPr="00953503" w:rsidRDefault="00953503" w:rsidP="009C2D95">
      <w:pPr>
        <w:spacing w:after="0"/>
        <w:ind w:firstLine="72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}</w:t>
      </w:r>
    </w:p>
    <w:p w14:paraId="6976C022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0BB5C467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pathname = d_path(path, tmp, PAGE_SIZE);</w:t>
      </w:r>
    </w:p>
    <w:p w14:paraId="573C540C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path_put(path);</w:t>
      </w:r>
    </w:p>
    <w:p w14:paraId="407125C7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4FC31FD4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if (IS_ERR(pathname)) {</w:t>
      </w:r>
    </w:p>
    <w:p w14:paraId="0BA8EE5F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</w:t>
      </w:r>
      <w:r w:rsidRPr="00953503">
        <w:rPr>
          <w:rFonts w:ascii="Courier New" w:hAnsi="Courier New" w:cs="Courier New"/>
          <w:lang w:val="en-US"/>
        </w:rPr>
        <w:tab/>
        <w:t>free_page((unsigned long)tmp);</w:t>
      </w:r>
    </w:p>
    <w:p w14:paraId="6ACD6AA1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</w:t>
      </w:r>
      <w:r w:rsidRPr="00953503">
        <w:rPr>
          <w:rFonts w:ascii="Courier New" w:hAnsi="Courier New" w:cs="Courier New"/>
          <w:lang w:val="en-US"/>
        </w:rPr>
        <w:tab/>
        <w:t>return PTR_ERR(pathname);</w:t>
      </w:r>
    </w:p>
    <w:p w14:paraId="6580A490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}</w:t>
      </w:r>
    </w:p>
    <w:p w14:paraId="13360EBE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1BE04E1E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/* do something here with pathname */</w:t>
      </w:r>
    </w:p>
    <w:p w14:paraId="07218621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return 0;</w:t>
      </w:r>
    </w:p>
    <w:p w14:paraId="2C23606E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</w:r>
    </w:p>
    <w:p w14:paraId="64371787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}</w:t>
      </w:r>
    </w:p>
    <w:p w14:paraId="308E7F65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65BA0800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asmlinkage int new_open(const char __user *pathname, int flags) {</w:t>
      </w:r>
    </w:p>
    <w:p w14:paraId="2CD1DEB0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printk(KERN_INFO "[+] open() hooked.");</w:t>
      </w:r>
    </w:p>
    <w:p w14:paraId="0A58D4FE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0CEFB997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char buf[32];</w:t>
      </w:r>
    </w:p>
    <w:p w14:paraId="63AF9ADD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62D4F549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strncpy_from_user(buf, pathname, sizeof(buf));</w:t>
      </w:r>
      <w:r w:rsidRPr="00953503">
        <w:rPr>
          <w:rFonts w:ascii="Courier New" w:hAnsi="Courier New" w:cs="Courier New"/>
          <w:lang w:val="en-US"/>
        </w:rPr>
        <w:tab/>
      </w:r>
    </w:p>
    <w:p w14:paraId="1ED2EC08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 xml:space="preserve">printk(KERN_INFO "Process name: %s", current-&gt;comm);    </w:t>
      </w:r>
    </w:p>
    <w:p w14:paraId="1CB5A1B6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printk(KERN_INFO "File open: %s", buf);</w:t>
      </w:r>
    </w:p>
    <w:p w14:paraId="7F097C6F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printk(KERN_INFO " ");</w:t>
      </w:r>
    </w:p>
    <w:p w14:paraId="29F7ACCE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</w:t>
      </w:r>
    </w:p>
    <w:p w14:paraId="1DAD25B1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return original_open(pathname, flags);</w:t>
      </w:r>
    </w:p>
    <w:p w14:paraId="168BBC63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}</w:t>
      </w:r>
    </w:p>
    <w:p w14:paraId="09C6E794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2EAEC26D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0165A924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asmlinkage int new_write (unsigned int x, const char __user *y, size_t size) {</w:t>
      </w:r>
    </w:p>
    <w:p w14:paraId="34167FE1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printk(KERN_INFO "[+] write() hooked.");</w:t>
      </w:r>
    </w:p>
    <w:p w14:paraId="5E349E40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char buf[32];</w:t>
      </w:r>
      <w:r w:rsidRPr="00953503">
        <w:rPr>
          <w:rFonts w:ascii="Courier New" w:hAnsi="Courier New" w:cs="Courier New"/>
          <w:lang w:val="en-US"/>
        </w:rPr>
        <w:tab/>
      </w:r>
    </w:p>
    <w:p w14:paraId="23A7D57B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int ret = getPathName(x, current-&gt;files);</w:t>
      </w:r>
    </w:p>
    <w:p w14:paraId="78B591C4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int writtenByte;</w:t>
      </w:r>
      <w:r w:rsidRPr="00953503">
        <w:rPr>
          <w:rFonts w:ascii="Courier New" w:hAnsi="Courier New" w:cs="Courier New"/>
          <w:lang w:val="en-US"/>
        </w:rPr>
        <w:tab/>
      </w:r>
    </w:p>
    <w:p w14:paraId="68A61458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</w:r>
    </w:p>
    <w:p w14:paraId="466775D2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strncpy_from_user(buf, y, sizeof(buf));</w:t>
      </w:r>
    </w:p>
    <w:p w14:paraId="0A1FCAD1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00B45905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printk(KERN_INFO "Process name: %s", current-&gt;comm);</w:t>
      </w:r>
    </w:p>
    <w:p w14:paraId="21C7C4EC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if (ret == 0)</w:t>
      </w:r>
    </w:p>
    <w:p w14:paraId="07DA5CBE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{</w:t>
      </w:r>
    </w:p>
    <w:p w14:paraId="5F249D2E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</w:r>
      <w:r w:rsidRPr="00953503">
        <w:rPr>
          <w:rFonts w:ascii="Courier New" w:hAnsi="Courier New" w:cs="Courier New"/>
          <w:lang w:val="en-US"/>
        </w:rPr>
        <w:tab/>
        <w:t>printk(KERN_INFO "File name written: %s", pathname);</w:t>
      </w:r>
    </w:p>
    <w:p w14:paraId="1AAEE017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}</w:t>
      </w:r>
    </w:p>
    <w:p w14:paraId="41D7A394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writtenByte = original_write(x, y, size);</w:t>
      </w:r>
    </w:p>
    <w:p w14:paraId="08AB3AB6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</w:r>
    </w:p>
    <w:p w14:paraId="2BF818B5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 xml:space="preserve">printk(KERN_INFO "Written byte: %d", writtenByte);  </w:t>
      </w:r>
    </w:p>
    <w:p w14:paraId="67D8A142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 xml:space="preserve">printk(KERN_INFO " ");    </w:t>
      </w:r>
    </w:p>
    <w:p w14:paraId="7CAF4215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</w:r>
    </w:p>
    <w:p w14:paraId="6A87090D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return writtenByte;</w:t>
      </w:r>
    </w:p>
    <w:p w14:paraId="59732771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}</w:t>
      </w:r>
    </w:p>
    <w:p w14:paraId="31BCED39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37E56F03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static int __init onload(void) {</w:t>
      </w:r>
    </w:p>
    <w:p w14:paraId="77E08E9E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printk(KERN_WARNING "Hello world!\n");</w:t>
      </w:r>
    </w:p>
    <w:p w14:paraId="7CCC3D01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printk(KERN_INFO "Syscall table address: %p\n", syscall_table);</w:t>
      </w:r>
    </w:p>
    <w:p w14:paraId="424D4813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</w:t>
      </w:r>
      <w:r w:rsidRPr="00953503">
        <w:rPr>
          <w:rFonts w:ascii="Courier New" w:hAnsi="Courier New" w:cs="Courier New"/>
          <w:lang w:val="en-US"/>
        </w:rPr>
        <w:tab/>
      </w:r>
    </w:p>
    <w:p w14:paraId="29D2CC5B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16F69587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if (syscall_table != NULL) {</w:t>
      </w:r>
    </w:p>
    <w:p w14:paraId="0CD3270D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    write_cr0 (read_cr0 () &amp; (~ 0x10000));</w:t>
      </w:r>
    </w:p>
    <w:p w14:paraId="1B8DCA62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    //original_write = (void *)syscall_table[__NR_write];</w:t>
      </w:r>
    </w:p>
    <w:p w14:paraId="2999CEF8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    //syscall_table[__NR_write] = &amp;new_write;</w:t>
      </w:r>
    </w:p>
    <w:p w14:paraId="0CA5D0DF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</w:r>
      <w:r w:rsidRPr="00953503">
        <w:rPr>
          <w:rFonts w:ascii="Courier New" w:hAnsi="Courier New" w:cs="Courier New"/>
          <w:lang w:val="en-US"/>
        </w:rPr>
        <w:tab/>
        <w:t>original_open = (void *)syscall_table[__NR_open];</w:t>
      </w:r>
    </w:p>
    <w:p w14:paraId="504AA725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</w:r>
      <w:r w:rsidRPr="00953503">
        <w:rPr>
          <w:rFonts w:ascii="Courier New" w:hAnsi="Courier New" w:cs="Courier New"/>
          <w:lang w:val="en-US"/>
        </w:rPr>
        <w:tab/>
        <w:t>syscall_table[__NR_open] = &amp;new_open;</w:t>
      </w:r>
    </w:p>
    <w:p w14:paraId="5AFB0FC1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    write_cr0 (read_cr0 () | 0x10000);</w:t>
      </w:r>
    </w:p>
    <w:p w14:paraId="6C984CBB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    printk(KERN_INFO "[+] onload: sys_call_table hooked\n");</w:t>
      </w:r>
    </w:p>
    <w:p w14:paraId="29C4982C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</w:r>
      <w:r w:rsidRPr="00953503">
        <w:rPr>
          <w:rFonts w:ascii="Courier New" w:hAnsi="Courier New" w:cs="Courier New"/>
          <w:lang w:val="en-US"/>
        </w:rPr>
        <w:tab/>
        <w:t>printk(KERN_INFO " ");</w:t>
      </w:r>
    </w:p>
    <w:p w14:paraId="760E9BBC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} else {</w:t>
      </w:r>
    </w:p>
    <w:p w14:paraId="29796DA4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    printk(KERN_INFO "[-] onload: syscall_table is NULL\n");</w:t>
      </w:r>
    </w:p>
    <w:p w14:paraId="326FE740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}</w:t>
      </w:r>
    </w:p>
    <w:p w14:paraId="0A073E59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</w:t>
      </w:r>
    </w:p>
    <w:p w14:paraId="52EF835E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/*</w:t>
      </w:r>
    </w:p>
    <w:p w14:paraId="498F9F57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 * A non 0 return means init_module failed; module can't be loaded.</w:t>
      </w:r>
    </w:p>
    <w:p w14:paraId="25E09F8E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 */</w:t>
      </w:r>
    </w:p>
    <w:p w14:paraId="3555C0FC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return 0;</w:t>
      </w:r>
    </w:p>
    <w:p w14:paraId="35D95871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}</w:t>
      </w:r>
    </w:p>
    <w:p w14:paraId="6E22B92B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4526A9D2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static void __exit onunload(void) {</w:t>
      </w:r>
    </w:p>
    <w:p w14:paraId="774DB939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if (syscall_table != NULL) {</w:t>
      </w:r>
    </w:p>
    <w:p w14:paraId="7BC7BB09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    write_cr0 (read_cr0 () &amp; (~ 0x10000));</w:t>
      </w:r>
    </w:p>
    <w:p w14:paraId="385F47E0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    //syscall_table[__NR_write] = original_write;</w:t>
      </w:r>
    </w:p>
    <w:p w14:paraId="3A551CBD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</w:r>
      <w:r w:rsidRPr="00953503">
        <w:rPr>
          <w:rFonts w:ascii="Courier New" w:hAnsi="Courier New" w:cs="Courier New"/>
          <w:lang w:val="en-US"/>
        </w:rPr>
        <w:tab/>
        <w:t>syscall_table[__NR_open] = original_open;</w:t>
      </w:r>
    </w:p>
    <w:p w14:paraId="6E3C599F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    write_cr0 (read_cr0 () | 0x10000);</w:t>
      </w:r>
      <w:r w:rsidRPr="00953503">
        <w:rPr>
          <w:rFonts w:ascii="Courier New" w:hAnsi="Courier New" w:cs="Courier New"/>
          <w:lang w:val="en-US"/>
        </w:rPr>
        <w:tab/>
      </w:r>
      <w:r w:rsidRPr="00953503">
        <w:rPr>
          <w:rFonts w:ascii="Courier New" w:hAnsi="Courier New" w:cs="Courier New"/>
          <w:lang w:val="en-US"/>
        </w:rPr>
        <w:tab/>
      </w:r>
    </w:p>
    <w:p w14:paraId="1C47163C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</w:r>
      <w:r w:rsidRPr="00953503">
        <w:rPr>
          <w:rFonts w:ascii="Courier New" w:hAnsi="Courier New" w:cs="Courier New"/>
          <w:lang w:val="en-US"/>
        </w:rPr>
        <w:tab/>
        <w:t>free_page((unsigned long)tmp);</w:t>
      </w:r>
    </w:p>
    <w:p w14:paraId="6E2CBDCE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    printk(KERN_INFO "[+] onunload: sys_call_table unhooked\n");</w:t>
      </w:r>
    </w:p>
    <w:p w14:paraId="457A8903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} else {</w:t>
      </w:r>
    </w:p>
    <w:p w14:paraId="08E717A1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    printk(KERN_INFO "[-] onunload: syscall_table is NULL\n");</w:t>
      </w:r>
    </w:p>
    <w:p w14:paraId="24821F4E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}</w:t>
      </w:r>
    </w:p>
    <w:p w14:paraId="2EF7C66F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</w:r>
    </w:p>
    <w:p w14:paraId="728454A8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 xml:space="preserve">    printk(KERN_INFO "Goodbye world!\n");</w:t>
      </w:r>
    </w:p>
    <w:p w14:paraId="59B0A40C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printk(KERN_INFO " ");</w:t>
      </w:r>
    </w:p>
    <w:p w14:paraId="6892334E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}</w:t>
      </w:r>
    </w:p>
    <w:p w14:paraId="4BC71419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2F5AD7FA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module_init(onload);</w:t>
      </w:r>
    </w:p>
    <w:p w14:paraId="6C2691A7" w14:textId="78A73FF7" w:rsidR="009C2D95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module_exit(onunload);</w:t>
      </w:r>
    </w:p>
    <w:p w14:paraId="33893BD9" w14:textId="6A4C6063" w:rsidR="00953503" w:rsidRPr="00AA4048" w:rsidRDefault="00953503" w:rsidP="00AA4048">
      <w:pPr>
        <w:spacing w:before="240"/>
        <w:rPr>
          <w:rFonts w:ascii="Courier New" w:hAnsi="Courier New" w:cs="Courier New"/>
          <w:lang w:val="en-US"/>
        </w:rPr>
      </w:pPr>
      <w:r w:rsidRPr="009C2D95">
        <w:rPr>
          <w:b/>
          <w:sz w:val="24"/>
          <w:lang w:val="en-US"/>
        </w:rPr>
        <w:t>Makefile:</w:t>
      </w:r>
    </w:p>
    <w:p w14:paraId="4BD4BF3F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obj-m += hook_open.o</w:t>
      </w:r>
    </w:p>
    <w:p w14:paraId="3BB9A436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obj-m += hook_write.o</w:t>
      </w:r>
    </w:p>
    <w:p w14:paraId="5BDD7AAA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5AB7BDCC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all:</w:t>
      </w:r>
    </w:p>
    <w:p w14:paraId="55F9267B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make -C /lib/modules/$(shell uname -r)/build M=$(PWD) modules</w:t>
      </w:r>
    </w:p>
    <w:p w14:paraId="524621B0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</w:p>
    <w:p w14:paraId="67873114" w14:textId="77777777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>clean:</w:t>
      </w:r>
    </w:p>
    <w:p w14:paraId="05F42C26" w14:textId="4872CBCB" w:rsidR="00953503" w:rsidRPr="00953503" w:rsidRDefault="00953503" w:rsidP="00953503">
      <w:pPr>
        <w:spacing w:after="0"/>
        <w:rPr>
          <w:rFonts w:ascii="Courier New" w:hAnsi="Courier New" w:cs="Courier New"/>
          <w:lang w:val="en-US"/>
        </w:rPr>
      </w:pPr>
      <w:r w:rsidRPr="00953503">
        <w:rPr>
          <w:rFonts w:ascii="Courier New" w:hAnsi="Courier New" w:cs="Courier New"/>
          <w:lang w:val="en-US"/>
        </w:rPr>
        <w:tab/>
        <w:t>make -C /lib/modules/$(shell uname -r)/build M=$(PWD) clean</w:t>
      </w:r>
    </w:p>
    <w:p w14:paraId="7A7DE430" w14:textId="77777777" w:rsidR="00953503" w:rsidRDefault="00953503" w:rsidP="007B5511">
      <w:pPr>
        <w:pStyle w:val="Heading2"/>
        <w:numPr>
          <w:ilvl w:val="1"/>
          <w:numId w:val="4"/>
        </w:numPr>
        <w:rPr>
          <w:lang w:val="en-US"/>
        </w:rPr>
      </w:pPr>
      <w:bookmarkStart w:id="9" w:name="_Toc531888780"/>
      <w:r>
        <w:rPr>
          <w:lang w:val="en-US"/>
        </w:rPr>
        <w:t>Cài đặt module</w:t>
      </w:r>
      <w:bookmarkEnd w:id="9"/>
    </w:p>
    <w:p w14:paraId="5EB8396D" w14:textId="77777777" w:rsidR="00953503" w:rsidRPr="009C2D95" w:rsidRDefault="00953503" w:rsidP="00953503">
      <w:pPr>
        <w:spacing w:after="0"/>
        <w:rPr>
          <w:sz w:val="24"/>
          <w:lang w:val="en-US"/>
        </w:rPr>
      </w:pPr>
      <w:r w:rsidRPr="009C2D95">
        <w:rPr>
          <w:sz w:val="24"/>
          <w:lang w:val="en-US"/>
        </w:rPr>
        <w:t>Ta tiến hành cài đặt module như sau:</w:t>
      </w:r>
    </w:p>
    <w:p w14:paraId="25934473" w14:textId="77777777" w:rsidR="009B5CDA" w:rsidRDefault="00953503" w:rsidP="00953503">
      <w:pPr>
        <w:spacing w:after="0"/>
        <w:rPr>
          <w:lang w:val="en-US"/>
        </w:rPr>
      </w:pPr>
      <w:r>
        <w:drawing>
          <wp:inline distT="0" distB="0" distL="0" distR="0" wp14:anchorId="657933DD" wp14:editId="4C7AE0B0">
            <wp:extent cx="5943600" cy="4345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D946" w14:textId="7A4200CB" w:rsidR="009C2D95" w:rsidRDefault="009C2D95">
      <w:pPr>
        <w:rPr>
          <w:lang w:val="en-US"/>
        </w:rPr>
      </w:pPr>
      <w:r>
        <w:rPr>
          <w:lang w:val="en-US"/>
        </w:rPr>
        <w:br w:type="page"/>
      </w:r>
    </w:p>
    <w:p w14:paraId="29491180" w14:textId="034383B0" w:rsidR="009B5CDA" w:rsidRDefault="009B5CDA" w:rsidP="009C2D95">
      <w:pPr>
        <w:pStyle w:val="Heading2"/>
        <w:numPr>
          <w:ilvl w:val="1"/>
          <w:numId w:val="4"/>
        </w:numPr>
        <w:spacing w:after="240"/>
        <w:rPr>
          <w:lang w:val="en-US"/>
        </w:rPr>
      </w:pPr>
      <w:bookmarkStart w:id="10" w:name="_Toc531888781"/>
      <w:r>
        <w:rPr>
          <w:lang w:val="en-US"/>
        </w:rPr>
        <w:t>Kết quả</w:t>
      </w:r>
      <w:bookmarkEnd w:id="10"/>
      <w:r>
        <w:rPr>
          <w:lang w:val="en-US"/>
        </w:rPr>
        <w:t xml:space="preserve"> </w:t>
      </w:r>
    </w:p>
    <w:p w14:paraId="2C69B1C4" w14:textId="77777777" w:rsidR="009B5CDA" w:rsidRPr="009C2D95" w:rsidRDefault="009B5CDA" w:rsidP="00953503">
      <w:pPr>
        <w:spacing w:after="0"/>
        <w:rPr>
          <w:sz w:val="24"/>
          <w:lang w:val="en-US"/>
        </w:rPr>
      </w:pPr>
      <w:r w:rsidRPr="009C2D95">
        <w:rPr>
          <w:sz w:val="24"/>
          <w:lang w:val="en-US"/>
        </w:rPr>
        <w:t>Cài đặt module hook_open và xem kết quả</w:t>
      </w:r>
    </w:p>
    <w:p w14:paraId="5A38AD7E" w14:textId="77777777" w:rsidR="009B5CDA" w:rsidRDefault="009B5CDA" w:rsidP="00953503">
      <w:pPr>
        <w:spacing w:after="0"/>
        <w:rPr>
          <w:lang w:val="en-US"/>
        </w:rPr>
      </w:pPr>
      <w:r>
        <w:drawing>
          <wp:inline distT="0" distB="0" distL="0" distR="0" wp14:anchorId="2F43593D" wp14:editId="48A30E67">
            <wp:extent cx="5943600" cy="3320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696B" w14:textId="3027D22F" w:rsidR="009B5CDA" w:rsidRPr="009C2D95" w:rsidRDefault="009B5CDA" w:rsidP="009C2D95">
      <w:pPr>
        <w:spacing w:before="240" w:after="0"/>
        <w:rPr>
          <w:sz w:val="24"/>
          <w:lang w:val="en-US"/>
        </w:rPr>
      </w:pPr>
      <w:r w:rsidRPr="009C2D95">
        <w:rPr>
          <w:sz w:val="24"/>
          <w:lang w:val="en-US"/>
        </w:rPr>
        <w:t xml:space="preserve">Cài đặt module hook_write và xem kết quả </w:t>
      </w:r>
    </w:p>
    <w:p w14:paraId="5979D5C1" w14:textId="3EAA53FF" w:rsidR="00FF5439" w:rsidRDefault="009B5CDA" w:rsidP="00953503">
      <w:pPr>
        <w:spacing w:after="0"/>
        <w:rPr>
          <w:lang w:val="en-US"/>
        </w:rPr>
      </w:pPr>
      <w:r>
        <w:drawing>
          <wp:inline distT="0" distB="0" distL="0" distR="0" wp14:anchorId="196B9396" wp14:editId="4F099BC9">
            <wp:extent cx="5943600" cy="3365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FF5439">
        <w:rPr>
          <w:lang w:val="en-US"/>
        </w:rPr>
        <w:br w:type="page"/>
      </w:r>
    </w:p>
    <w:p w14:paraId="38BC1CCA" w14:textId="77777777" w:rsidR="004411DF" w:rsidRDefault="004411DF" w:rsidP="00712DBE">
      <w:pPr>
        <w:pStyle w:val="Heading1"/>
        <w:numPr>
          <w:ilvl w:val="0"/>
          <w:numId w:val="4"/>
        </w:numPr>
        <w:rPr>
          <w:lang w:val="en-US"/>
        </w:rPr>
      </w:pPr>
      <w:bookmarkStart w:id="11" w:name="_Toc531888782"/>
      <w:r>
        <w:rPr>
          <w:lang w:val="en-US"/>
        </w:rPr>
        <w:t>Tài liệu tham khảo</w:t>
      </w:r>
      <w:bookmarkEnd w:id="11"/>
    </w:p>
    <w:p w14:paraId="12C0344C" w14:textId="50FA1591" w:rsidR="00503E8D" w:rsidRPr="0034254D" w:rsidRDefault="009C2D95" w:rsidP="00544614">
      <w:pPr>
        <w:pStyle w:val="ListParagraph"/>
        <w:numPr>
          <w:ilvl w:val="0"/>
          <w:numId w:val="3"/>
        </w:numPr>
        <w:ind w:left="720"/>
        <w:rPr>
          <w:rStyle w:val="Hyperlink"/>
          <w:rFonts w:ascii="Times New Roman" w:hAnsi="Times New Roman" w:cs="Times New Roman"/>
          <w:color w:val="auto"/>
          <w:u w:val="none"/>
          <w:lang w:val="en-US"/>
        </w:rPr>
      </w:pPr>
      <w:hyperlink r:id="rId26" w:history="1">
        <w:r w:rsidR="00503E8D" w:rsidRPr="00503E8D">
          <w:rPr>
            <w:rStyle w:val="Hyperlink"/>
            <w:rFonts w:ascii="Times New Roman" w:hAnsi="Times New Roman" w:cs="Times New Roman"/>
            <w:lang w:val="en-US"/>
          </w:rPr>
          <w:t>Adding a Hello World System Call to Linux Kernel</w:t>
        </w:r>
      </w:hyperlink>
      <w:r w:rsidR="003D22E9">
        <w:rPr>
          <w:rStyle w:val="Hyperlink"/>
          <w:rFonts w:ascii="Times New Roman" w:hAnsi="Times New Roman" w:cs="Times New Roman"/>
          <w:lang w:val="en-US"/>
        </w:rPr>
        <w:t xml:space="preserve"> </w:t>
      </w:r>
      <w:r w:rsidR="003D22E9" w:rsidRPr="003D22E9">
        <w:rPr>
          <w:rStyle w:val="Hyperlink"/>
          <w:rFonts w:ascii="Times New Roman" w:hAnsi="Times New Roman" w:cs="Times New Roman"/>
          <w:color w:val="auto"/>
          <w:u w:val="none"/>
          <w:lang w:val="en-US"/>
        </w:rPr>
        <w:t>(Cài syscall trên ubuntu 16.04)</w:t>
      </w:r>
    </w:p>
    <w:p w14:paraId="720E7C8B" w14:textId="708D0436" w:rsidR="0034254D" w:rsidRDefault="009C2D95" w:rsidP="00544614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lang w:val="en-US"/>
        </w:rPr>
      </w:pPr>
      <w:hyperlink r:id="rId27" w:history="1">
        <w:r w:rsidR="0034254D" w:rsidRPr="0034254D">
          <w:rPr>
            <w:rStyle w:val="Hyperlink"/>
            <w:rFonts w:ascii="Times New Roman" w:hAnsi="Times New Roman" w:cs="Times New Roman"/>
            <w:lang w:val="en-US"/>
          </w:rPr>
          <w:t>Syscall table hacking toy-example does not work on 64 bit</w:t>
        </w:r>
      </w:hyperlink>
      <w:r w:rsidR="0034254D">
        <w:rPr>
          <w:rFonts w:ascii="Times New Roman" w:hAnsi="Times New Roman" w:cs="Times New Roman"/>
          <w:lang w:val="en-US"/>
        </w:rPr>
        <w:t xml:space="preserve"> (Fix lỗi Paging request)</w:t>
      </w:r>
    </w:p>
    <w:p w14:paraId="6CE76F7F" w14:textId="090935EC" w:rsidR="0034254D" w:rsidRDefault="009C2D95" w:rsidP="00544614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lang w:val="en-US"/>
        </w:rPr>
      </w:pPr>
      <w:hyperlink r:id="rId28" w:history="1">
        <w:r w:rsidR="0034254D" w:rsidRPr="0034254D">
          <w:rPr>
            <w:rStyle w:val="Hyperlink"/>
            <w:rFonts w:ascii="Times New Roman" w:hAnsi="Times New Roman" w:cs="Times New Roman"/>
            <w:lang w:val="en-US"/>
          </w:rPr>
          <w:t>Basics of Making a Rootkit: From syscall to hook!</w:t>
        </w:r>
      </w:hyperlink>
    </w:p>
    <w:p w14:paraId="416647F2" w14:textId="6CFAAA3F" w:rsidR="0034254D" w:rsidRDefault="009C2D95" w:rsidP="00544614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lang w:val="en-US"/>
        </w:rPr>
      </w:pPr>
      <w:hyperlink r:id="rId29" w:history="1">
        <w:r w:rsidR="0034254D" w:rsidRPr="0034254D">
          <w:rPr>
            <w:rStyle w:val="Hyperlink"/>
            <w:rFonts w:ascii="Times New Roman" w:hAnsi="Times New Roman" w:cs="Times New Roman"/>
            <w:lang w:val="en-US"/>
          </w:rPr>
          <w:t>How can I get a filename from a file descriptor inside a kernel module?</w:t>
        </w:r>
      </w:hyperlink>
      <w:r w:rsidR="0034254D">
        <w:rPr>
          <w:rFonts w:ascii="Times New Roman" w:hAnsi="Times New Roman" w:cs="Times New Roman"/>
          <w:lang w:val="en-US"/>
        </w:rPr>
        <w:t xml:space="preserve"> (Lấy đường dẫn file từ file descriptor)</w:t>
      </w:r>
    </w:p>
    <w:p w14:paraId="67622586" w14:textId="09E9B799" w:rsidR="0034254D" w:rsidRPr="004411DF" w:rsidRDefault="009C2D95" w:rsidP="00544614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lang w:val="en-US"/>
        </w:rPr>
      </w:pPr>
      <w:hyperlink r:id="rId30" w:history="1">
        <w:r w:rsidR="0034254D" w:rsidRPr="0034254D">
          <w:rPr>
            <w:rStyle w:val="Hyperlink"/>
            <w:rFonts w:ascii="Times New Roman" w:hAnsi="Times New Roman" w:cs="Times New Roman"/>
            <w:lang w:val="en-US"/>
          </w:rPr>
          <w:t>how does current-&gt;pid work for linux?</w:t>
        </w:r>
      </w:hyperlink>
      <w:r w:rsidR="0034254D">
        <w:rPr>
          <w:rFonts w:ascii="Times New Roman" w:hAnsi="Times New Roman" w:cs="Times New Roman"/>
          <w:lang w:val="en-US"/>
        </w:rPr>
        <w:t xml:space="preserve"> (Cách sử dụng macro current)</w:t>
      </w:r>
    </w:p>
    <w:sectPr w:rsidR="0034254D" w:rsidRPr="004411DF" w:rsidSect="008634C1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D338F0" w14:textId="77777777" w:rsidR="00E71CB9" w:rsidRDefault="00E71CB9" w:rsidP="008D41BA">
      <w:pPr>
        <w:spacing w:after="0" w:line="240" w:lineRule="auto"/>
      </w:pPr>
      <w:r>
        <w:separator/>
      </w:r>
    </w:p>
  </w:endnote>
  <w:endnote w:type="continuationSeparator" w:id="0">
    <w:p w14:paraId="6A729797" w14:textId="77777777" w:rsidR="00E71CB9" w:rsidRDefault="00E71CB9" w:rsidP="008D41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3C80ED" w14:textId="77777777" w:rsidR="009C2D95" w:rsidRDefault="009C2D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7344887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088F4C8" w14:textId="77777777" w:rsidR="009C2D95" w:rsidRDefault="009C2D9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color w:val="7F7F7F" w:themeColor="background1" w:themeShade="7F"/>
            <w:spacing w:val="60"/>
          </w:rPr>
          <w:t>Trang</w:t>
        </w:r>
        <w:r>
          <w:t xml:space="preserve">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234FD4" w14:textId="77777777" w:rsidR="009C2D95" w:rsidRDefault="009C2D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B2BEB5" w14:textId="77777777" w:rsidR="009C2D95" w:rsidRDefault="009C2D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AFB5CA" w14:textId="77777777" w:rsidR="00E71CB9" w:rsidRDefault="00E71CB9" w:rsidP="008D41BA">
      <w:pPr>
        <w:spacing w:after="0" w:line="240" w:lineRule="auto"/>
      </w:pPr>
      <w:r>
        <w:separator/>
      </w:r>
    </w:p>
  </w:footnote>
  <w:footnote w:type="continuationSeparator" w:id="0">
    <w:p w14:paraId="2765EE19" w14:textId="77777777" w:rsidR="00E71CB9" w:rsidRDefault="00E71CB9" w:rsidP="008D41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8EA20" w14:textId="77777777" w:rsidR="009C2D95" w:rsidRDefault="009C2D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B7CA07" w14:textId="19CB8186" w:rsidR="009C2D95" w:rsidRPr="007E4D1E" w:rsidRDefault="009C2D95">
    <w:pPr>
      <w:pStyle w:val="Header"/>
      <w:rPr>
        <w:sz w:val="24"/>
        <w:szCs w:val="24"/>
        <w:lang w:val="en-US"/>
      </w:rPr>
    </w:pPr>
    <w:sdt>
      <w:sdtPr>
        <w:rPr>
          <w:b/>
          <w:sz w:val="24"/>
          <w:lang w:val="en-US"/>
        </w:rPr>
        <w:alias w:val="Title"/>
        <w:tag w:val=""/>
        <w:id w:val="785086533"/>
        <w:placeholder>
          <w:docPart w:val="B1A93968710E4F6080F5E5395E7B8D4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b/>
            <w:sz w:val="24"/>
            <w:lang w:val="en-US"/>
          </w:rPr>
          <w:t>Đồ án 2 Systemcall</w:t>
        </w:r>
      </w:sdtContent>
    </w:sdt>
    <w:r>
      <w:rPr>
        <w:lang w:val="en-US"/>
      </w:rPr>
      <w:tab/>
    </w:r>
    <w:r>
      <w:rPr>
        <w:lang w:val="en-US"/>
      </w:rPr>
      <w:tab/>
    </w:r>
    <w:r w:rsidRPr="007E4D1E">
      <w:rPr>
        <w:sz w:val="24"/>
        <w:szCs w:val="24"/>
        <w:lang w:val="en-US"/>
      </w:rPr>
      <w:fldChar w:fldCharType="begin"/>
    </w:r>
    <w:r w:rsidRPr="007E4D1E">
      <w:rPr>
        <w:sz w:val="24"/>
        <w:szCs w:val="24"/>
        <w:lang w:val="en-US"/>
      </w:rPr>
      <w:instrText xml:space="preserve"> STYLEREF  "Heading 1" \w  \* MERGEFORMAT </w:instrText>
    </w:r>
    <w:r w:rsidRPr="007E4D1E">
      <w:rPr>
        <w:sz w:val="24"/>
        <w:szCs w:val="24"/>
        <w:lang w:val="en-US"/>
      </w:rPr>
      <w:fldChar w:fldCharType="separate"/>
    </w:r>
    <w:r w:rsidR="006D2E24">
      <w:rPr>
        <w:sz w:val="24"/>
        <w:szCs w:val="24"/>
        <w:lang w:val="en-US"/>
      </w:rPr>
      <w:t>1</w:t>
    </w:r>
    <w:r w:rsidRPr="007E4D1E">
      <w:rPr>
        <w:sz w:val="24"/>
        <w:szCs w:val="24"/>
        <w:lang w:val="en-US"/>
      </w:rPr>
      <w:fldChar w:fldCharType="end"/>
    </w:r>
    <w:r w:rsidRPr="007E4D1E">
      <w:rPr>
        <w:sz w:val="24"/>
        <w:szCs w:val="24"/>
        <w:lang w:val="en-US"/>
      </w:rPr>
      <w:t xml:space="preserve"> - </w:t>
    </w:r>
    <w:r w:rsidRPr="007E4D1E">
      <w:rPr>
        <w:i/>
        <w:sz w:val="24"/>
        <w:szCs w:val="24"/>
        <w:lang w:val="en-US"/>
      </w:rPr>
      <w:fldChar w:fldCharType="begin"/>
    </w:r>
    <w:r w:rsidRPr="007E4D1E">
      <w:rPr>
        <w:i/>
        <w:sz w:val="24"/>
        <w:szCs w:val="24"/>
        <w:lang w:val="en-US"/>
      </w:rPr>
      <w:instrText xml:space="preserve"> STYLEREF  "Heading 1"  \* MERGEFORMAT </w:instrText>
    </w:r>
    <w:r w:rsidRPr="007E4D1E">
      <w:rPr>
        <w:i/>
        <w:sz w:val="24"/>
        <w:szCs w:val="24"/>
        <w:lang w:val="en-US"/>
      </w:rPr>
      <w:fldChar w:fldCharType="separate"/>
    </w:r>
    <w:r w:rsidR="006D2E24">
      <w:rPr>
        <w:i/>
        <w:sz w:val="24"/>
        <w:szCs w:val="24"/>
        <w:lang w:val="en-US"/>
      </w:rPr>
      <w:t>Môi trường thực hiện</w:t>
    </w:r>
    <w:r w:rsidRPr="007E4D1E">
      <w:rPr>
        <w:i/>
        <w:sz w:val="24"/>
        <w:szCs w:val="24"/>
        <w:lang w:val="en-US"/>
      </w:rPr>
      <w:fldChar w:fldCharType="end"/>
    </w:r>
    <w:r>
      <w:rPr>
        <w:i/>
        <w:sz w:val="24"/>
        <w:szCs w:val="24"/>
        <w:lang w:val="en-US"/>
      </w:rPr>
      <w:t xml:space="preserve">.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FBEA27" w14:textId="77777777" w:rsidR="009C2D95" w:rsidRDefault="009C2D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807EE"/>
    <w:multiLevelType w:val="multilevel"/>
    <w:tmpl w:val="953813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2B8F37BD"/>
    <w:multiLevelType w:val="multilevel"/>
    <w:tmpl w:val="52ECACF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32DB381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3F41AD7"/>
    <w:multiLevelType w:val="hybridMultilevel"/>
    <w:tmpl w:val="E1DEA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995B01"/>
    <w:multiLevelType w:val="hybridMultilevel"/>
    <w:tmpl w:val="19F889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625D6B"/>
    <w:multiLevelType w:val="multilevel"/>
    <w:tmpl w:val="EA3CA58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617E5C9A"/>
    <w:multiLevelType w:val="hybridMultilevel"/>
    <w:tmpl w:val="D7D00480"/>
    <w:lvl w:ilvl="0" w:tplc="CD2CBBB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2A80725"/>
    <w:multiLevelType w:val="hybridMultilevel"/>
    <w:tmpl w:val="6B5E690E"/>
    <w:lvl w:ilvl="0" w:tplc="078AAACC">
      <w:start w:val="1"/>
      <w:numFmt w:val="decimal"/>
      <w:lvlText w:val="%1."/>
      <w:lvlJc w:val="left"/>
      <w:pPr>
        <w:ind w:left="720" w:hanging="360"/>
      </w:pPr>
      <w:rPr>
        <w:rFonts w:ascii="Tahoma" w:hAnsi="Tahoma" w:cs="Tahoma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537BD8"/>
    <w:multiLevelType w:val="hybridMultilevel"/>
    <w:tmpl w:val="B6B0F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835706"/>
    <w:multiLevelType w:val="hybridMultilevel"/>
    <w:tmpl w:val="60062884"/>
    <w:lvl w:ilvl="0" w:tplc="6D76A3D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4913DD3"/>
    <w:multiLevelType w:val="hybridMultilevel"/>
    <w:tmpl w:val="EE1648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CD01D0B"/>
    <w:multiLevelType w:val="multilevel"/>
    <w:tmpl w:val="953813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7FAB11BA"/>
    <w:multiLevelType w:val="hybridMultilevel"/>
    <w:tmpl w:val="A15009D8"/>
    <w:lvl w:ilvl="0" w:tplc="CE7E6F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6"/>
  </w:num>
  <w:num w:numId="4">
    <w:abstractNumId w:val="1"/>
  </w:num>
  <w:num w:numId="5">
    <w:abstractNumId w:val="7"/>
  </w:num>
  <w:num w:numId="6">
    <w:abstractNumId w:val="8"/>
  </w:num>
  <w:num w:numId="7">
    <w:abstractNumId w:val="11"/>
  </w:num>
  <w:num w:numId="8">
    <w:abstractNumId w:val="0"/>
  </w:num>
  <w:num w:numId="9">
    <w:abstractNumId w:val="2"/>
  </w:num>
  <w:num w:numId="10">
    <w:abstractNumId w:val="5"/>
  </w:num>
  <w:num w:numId="11">
    <w:abstractNumId w:val="3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6A1"/>
    <w:rsid w:val="00001FDC"/>
    <w:rsid w:val="00054928"/>
    <w:rsid w:val="000B203F"/>
    <w:rsid w:val="000C05FB"/>
    <w:rsid w:val="000E19CA"/>
    <w:rsid w:val="001946A5"/>
    <w:rsid w:val="001D7B35"/>
    <w:rsid w:val="001F6745"/>
    <w:rsid w:val="00284F76"/>
    <w:rsid w:val="002C6975"/>
    <w:rsid w:val="002D1A7F"/>
    <w:rsid w:val="002F37AF"/>
    <w:rsid w:val="0034254D"/>
    <w:rsid w:val="0036131F"/>
    <w:rsid w:val="00364272"/>
    <w:rsid w:val="00370724"/>
    <w:rsid w:val="003D22E9"/>
    <w:rsid w:val="004411DF"/>
    <w:rsid w:val="00451886"/>
    <w:rsid w:val="00461A66"/>
    <w:rsid w:val="004D301C"/>
    <w:rsid w:val="004E2D7F"/>
    <w:rsid w:val="005016F3"/>
    <w:rsid w:val="00503E8D"/>
    <w:rsid w:val="00544614"/>
    <w:rsid w:val="005D46AF"/>
    <w:rsid w:val="005F0357"/>
    <w:rsid w:val="00602768"/>
    <w:rsid w:val="0060741B"/>
    <w:rsid w:val="00610832"/>
    <w:rsid w:val="006270E8"/>
    <w:rsid w:val="006365DB"/>
    <w:rsid w:val="00642156"/>
    <w:rsid w:val="006D2E24"/>
    <w:rsid w:val="00712DBE"/>
    <w:rsid w:val="00717CE5"/>
    <w:rsid w:val="0075108C"/>
    <w:rsid w:val="00793547"/>
    <w:rsid w:val="007B5511"/>
    <w:rsid w:val="007E4D1E"/>
    <w:rsid w:val="0080511A"/>
    <w:rsid w:val="00813CAF"/>
    <w:rsid w:val="008550F5"/>
    <w:rsid w:val="008634C1"/>
    <w:rsid w:val="008C19A2"/>
    <w:rsid w:val="008D41BA"/>
    <w:rsid w:val="00915096"/>
    <w:rsid w:val="00953503"/>
    <w:rsid w:val="009745EF"/>
    <w:rsid w:val="00980838"/>
    <w:rsid w:val="0099099E"/>
    <w:rsid w:val="009B5CDA"/>
    <w:rsid w:val="009C2D95"/>
    <w:rsid w:val="009F1299"/>
    <w:rsid w:val="009F76A1"/>
    <w:rsid w:val="00A5030B"/>
    <w:rsid w:val="00AA4048"/>
    <w:rsid w:val="00AD4D89"/>
    <w:rsid w:val="00B44A4C"/>
    <w:rsid w:val="00B510B2"/>
    <w:rsid w:val="00B91E1B"/>
    <w:rsid w:val="00BC5AA3"/>
    <w:rsid w:val="00C71757"/>
    <w:rsid w:val="00D71E82"/>
    <w:rsid w:val="00E16983"/>
    <w:rsid w:val="00E71CB9"/>
    <w:rsid w:val="00F03723"/>
    <w:rsid w:val="00F10D89"/>
    <w:rsid w:val="00F12C35"/>
    <w:rsid w:val="00F916A1"/>
    <w:rsid w:val="00FF5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80A17D"/>
  <w15:chartTrackingRefBased/>
  <w15:docId w15:val="{BDAE5222-B952-4662-81BC-08E994525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5F03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2D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03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41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41BA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8D41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41BA"/>
    <w:rPr>
      <w:noProof/>
    </w:rPr>
  </w:style>
  <w:style w:type="paragraph" w:styleId="ListParagraph">
    <w:name w:val="List Paragraph"/>
    <w:basedOn w:val="Normal"/>
    <w:uiPriority w:val="34"/>
    <w:qFormat/>
    <w:rsid w:val="004411DF"/>
    <w:pPr>
      <w:ind w:left="720"/>
      <w:contextualSpacing/>
    </w:pPr>
  </w:style>
  <w:style w:type="table" w:styleId="TableGrid">
    <w:name w:val="Table Grid"/>
    <w:basedOn w:val="TableNormal"/>
    <w:uiPriority w:val="39"/>
    <w:rsid w:val="003642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F035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F0357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F0357"/>
    <w:pPr>
      <w:outlineLvl w:val="9"/>
    </w:pPr>
    <w:rPr>
      <w:noProof w:val="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712DBE"/>
    <w:pPr>
      <w:spacing w:after="100"/>
      <w:ind w:left="220"/>
    </w:pPr>
    <w:rPr>
      <w:rFonts w:eastAsiaTheme="minorEastAsia" w:cs="Times New Roman"/>
      <w:noProof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12DB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712DBE"/>
    <w:pPr>
      <w:spacing w:after="100"/>
      <w:ind w:left="440"/>
    </w:pPr>
    <w:rPr>
      <w:rFonts w:eastAsiaTheme="minorEastAsia" w:cs="Times New Roman"/>
      <w:noProof w:val="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12DBE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270E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5030B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D46A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46A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4D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4D89"/>
    <w:rPr>
      <w:rFonts w:ascii="Courier New" w:eastAsia="Times New Roman" w:hAnsi="Courier New" w:cs="Courier New"/>
      <w:sz w:val="20"/>
      <w:szCs w:val="20"/>
      <w:lang w:eastAsia="vi-VN"/>
    </w:rPr>
  </w:style>
  <w:style w:type="character" w:styleId="Emphasis">
    <w:name w:val="Emphasis"/>
    <w:basedOn w:val="DefaultParagraphFont"/>
    <w:uiPriority w:val="20"/>
    <w:qFormat/>
    <w:rsid w:val="0036131F"/>
    <w:rPr>
      <w:i/>
      <w:iCs/>
    </w:rPr>
  </w:style>
  <w:style w:type="paragraph" w:customStyle="1" w:styleId="graf">
    <w:name w:val="graf"/>
    <w:basedOn w:val="Normal"/>
    <w:rsid w:val="00361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7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6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6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4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3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9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hyperlink" Target="https://cdn.kernel.org/pub/linux/kernel/v4.x/linux-4.14.85.tar.xz" TargetMode="External"/><Relationship Id="rId26" Type="http://schemas.openxmlformats.org/officeDocument/2006/relationships/hyperlink" Target="https://medium.com/anubhav-shrimal/adding-a-hello-world-system-call-to-linux-kernel-dad32875872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www.kernel.org/" TargetMode="Externa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ourceforge.net/projects/osboxes/files/v/vm/55-U--u/16.04/16.04.5/1604564.7z/download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s://stackoverflow.com/questions/8250078/how-can-i-get-a-filename-from-a-file-descriptor-inside-a-kernel-modul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s://cdn.kernel.org/pub/linux/kernel/v4.x/linux-4.14.86.tar.xz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d0hnuts.wordpress.com/2016/12/21/basics-of-making-a-rootkit-from-syscall-to-hook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hyperlink" Target="https://stackoverflow.com/questions/45769966/syscall-table-hacking-toy-example-does-not-work-on-64-bit" TargetMode="External"/><Relationship Id="rId30" Type="http://schemas.openxmlformats.org/officeDocument/2006/relationships/hyperlink" Target="https://stackoverflow.com/questions/10838342/how-does-current-pid-work-for-linu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m%20Ninh\Documents\Custom%20Office%20Templates\IT-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1A93968710E4F6080F5E5395E7B8D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3EE280-E71A-4218-B821-C90B1967B20A}"/>
      </w:docPartPr>
      <w:docPartBody>
        <w:p w:rsidR="00AF26BA" w:rsidRDefault="00BA4D0E">
          <w:pPr>
            <w:pStyle w:val="B1A93968710E4F6080F5E5395E7B8D43"/>
          </w:pPr>
          <w:r w:rsidRPr="00F356A4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D0E"/>
    <w:rsid w:val="00881BD7"/>
    <w:rsid w:val="00AF26BA"/>
    <w:rsid w:val="00B96A64"/>
    <w:rsid w:val="00BA4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1A93968710E4F6080F5E5395E7B8D43">
    <w:name w:val="B1A93968710E4F6080F5E5395E7B8D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5A3F53-A351-4318-B6E4-FABCFE44E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IT-Report.dotx</Template>
  <TotalTime>436</TotalTime>
  <Pages>1</Pages>
  <Words>1819</Words>
  <Characters>10371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>Đồ án 2 Systemcall</vt:lpstr>
      <vt:lpstr>Môi trường thực hiện</vt:lpstr>
      <vt:lpstr>Tải mã nguồn linux-kernel (4.14.81)</vt:lpstr>
      <vt:lpstr>Cài đặt syscall</vt:lpstr>
      <vt:lpstr>    Chuẩn bị mã nguồn</vt:lpstr>
      <vt:lpstr>    Biên dịch mã nguồn</vt:lpstr>
      <vt:lpstr>    Kiểm tra kết quả</vt:lpstr>
      <vt:lpstr>Hook 2 syscall open và write</vt:lpstr>
      <vt:lpstr>    Chuẩn bị mã nguồn</vt:lpstr>
      <vt:lpstr>    Cài đặt module</vt:lpstr>
      <vt:lpstr>    Kết quả </vt:lpstr>
      <vt:lpstr>Tài liệu tham khảo</vt:lpstr>
    </vt:vector>
  </TitlesOfParts>
  <Company/>
  <LinksUpToDate>false</LinksUpToDate>
  <CharactersWithSpaces>12166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Đồ án 2 Systemcall</dc:title>
  <dc:subject/>
  <dc:creator>Kim Ninh Huỳnh</dc:creator>
  <cp:keywords/>
  <dc:description/>
  <cp:lastModifiedBy>Kim Ninh Huỳnh</cp:lastModifiedBy>
  <cp:revision>11</cp:revision>
  <dcterms:created xsi:type="dcterms:W3CDTF">2018-09-29T02:36:00Z</dcterms:created>
  <dcterms:modified xsi:type="dcterms:W3CDTF">2018-12-06T12:44:00Z</dcterms:modified>
</cp:coreProperties>
</file>